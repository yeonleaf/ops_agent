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71A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b/>
          <w:i/>
          <w:sz w:val="44"/>
          <w:szCs w:val="44"/>
        </w:rPr>
      </w:pPr>
    </w:p>
    <w:p w14:paraId="78F6D7AB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b/>
          <w:i/>
          <w:sz w:val="44"/>
          <w:szCs w:val="44"/>
        </w:rPr>
      </w:pPr>
      <w:r w:rsidRPr="001447B8">
        <w:rPr>
          <w:rFonts w:asciiTheme="majorEastAsia" w:eastAsiaTheme="majorEastAsia" w:hAnsiTheme="majorEastAsia" w:hint="eastAsia"/>
          <w:b/>
          <w:i/>
          <w:sz w:val="44"/>
          <w:szCs w:val="44"/>
        </w:rPr>
        <w:t>NEXT CMS</w:t>
      </w:r>
    </w:p>
    <w:p w14:paraId="30BCC57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b/>
          <w:sz w:val="44"/>
          <w:szCs w:val="44"/>
        </w:rPr>
      </w:pPr>
      <w:r w:rsidRPr="001447B8">
        <w:rPr>
          <w:rFonts w:asciiTheme="majorEastAsia" w:eastAsiaTheme="majorEastAsia" w:hAnsiTheme="majorEastAsia" w:hint="eastAsia"/>
          <w:b/>
          <w:i/>
          <w:sz w:val="44"/>
          <w:szCs w:val="44"/>
        </w:rPr>
        <w:t xml:space="preserve">상품관리 </w:t>
      </w:r>
      <w:r w:rsidRPr="001447B8">
        <w:rPr>
          <w:rFonts w:asciiTheme="majorEastAsia" w:eastAsiaTheme="majorEastAsia" w:hAnsiTheme="majorEastAsia"/>
          <w:b/>
          <w:i/>
          <w:sz w:val="44"/>
          <w:szCs w:val="44"/>
        </w:rPr>
        <w:t>User Guide</w:t>
      </w:r>
    </w:p>
    <w:p w14:paraId="54EF3F84" w14:textId="77777777" w:rsidR="000767F0" w:rsidRDefault="000767F0" w:rsidP="000767F0">
      <w:pPr>
        <w:ind w:left="400"/>
        <w:jc w:val="right"/>
        <w:rPr>
          <w:rFonts w:asciiTheme="majorEastAsia" w:eastAsiaTheme="majorEastAsia" w:hAnsiTheme="majorEastAsia"/>
          <w:i/>
          <w:sz w:val="32"/>
          <w:szCs w:val="32"/>
        </w:rPr>
      </w:pPr>
    </w:p>
    <w:p w14:paraId="79647F05" w14:textId="77777777" w:rsidR="001A72AC" w:rsidRPr="001447B8" w:rsidRDefault="001A72AC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1F69DB6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3B11D5C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36422BD3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239807E9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1A742959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7562FB8B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</w:p>
    <w:p w14:paraId="7158F6E2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sz w:val="32"/>
          <w:szCs w:val="32"/>
        </w:rPr>
      </w:pPr>
      <w:r w:rsidRPr="001447B8">
        <w:rPr>
          <w:rFonts w:asciiTheme="majorEastAsia" w:eastAsiaTheme="majorEastAsia" w:hAnsiTheme="majorEastAsia"/>
          <w:noProof/>
        </w:rPr>
        <w:drawing>
          <wp:inline distT="0" distB="0" distL="0" distR="0" wp14:anchorId="2C4CD467" wp14:editId="1A7D3E93">
            <wp:extent cx="533400" cy="361950"/>
            <wp:effectExtent l="19050" t="0" r="0" b="0"/>
            <wp:docPr id="5" name="그림 1" descr="Btv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tv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431CF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24F7E03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5460735E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1336C680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3769DED0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  <w:b/>
          <w:sz w:val="44"/>
          <w:szCs w:val="44"/>
        </w:rPr>
      </w:pPr>
      <w:r w:rsidRPr="001447B8">
        <w:rPr>
          <w:rFonts w:asciiTheme="majorEastAsia" w:eastAsiaTheme="majorEastAsia" w:hAnsiTheme="majorEastAsia" w:hint="eastAsia"/>
          <w:b/>
          <w:sz w:val="44"/>
          <w:szCs w:val="44"/>
        </w:rPr>
        <w:t xml:space="preserve">Version </w:t>
      </w:r>
      <w:r w:rsidR="007854F9">
        <w:rPr>
          <w:rFonts w:asciiTheme="majorEastAsia" w:eastAsiaTheme="majorEastAsia" w:hAnsiTheme="majorEastAsia" w:hint="eastAsia"/>
          <w:b/>
          <w:i/>
          <w:sz w:val="44"/>
          <w:szCs w:val="44"/>
        </w:rPr>
        <w:t>1.0</w:t>
      </w:r>
    </w:p>
    <w:p w14:paraId="7395A1E2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4E705083" w14:textId="587D42E4" w:rsidR="000767F0" w:rsidRDefault="000767F0" w:rsidP="000767F0">
      <w:pPr>
        <w:ind w:left="400"/>
        <w:jc w:val="right"/>
        <w:rPr>
          <w:rFonts w:asciiTheme="majorEastAsia" w:eastAsiaTheme="majorEastAsia" w:hAnsiTheme="majorEastAsia"/>
          <w:b/>
        </w:rPr>
      </w:pPr>
      <w:r w:rsidRPr="001447B8">
        <w:rPr>
          <w:rFonts w:asciiTheme="majorEastAsia" w:eastAsiaTheme="majorEastAsia" w:hAnsiTheme="majorEastAsia"/>
          <w:b/>
        </w:rPr>
        <w:t>20</w:t>
      </w:r>
      <w:r w:rsidR="003C4AC8">
        <w:rPr>
          <w:rFonts w:asciiTheme="majorEastAsia" w:eastAsiaTheme="majorEastAsia" w:hAnsiTheme="majorEastAsia"/>
          <w:b/>
        </w:rPr>
        <w:t>2</w:t>
      </w:r>
      <w:r w:rsidR="00BA2225">
        <w:rPr>
          <w:rFonts w:asciiTheme="majorEastAsia" w:eastAsiaTheme="majorEastAsia" w:hAnsiTheme="majorEastAsia"/>
          <w:b/>
        </w:rPr>
        <w:t>1</w:t>
      </w:r>
      <w:r w:rsidRPr="001447B8">
        <w:rPr>
          <w:rFonts w:asciiTheme="majorEastAsia" w:eastAsiaTheme="majorEastAsia" w:hAnsiTheme="majorEastAsia" w:hint="eastAsia"/>
          <w:b/>
        </w:rPr>
        <w:t>.</w:t>
      </w:r>
      <w:r w:rsidR="00414672">
        <w:rPr>
          <w:rFonts w:asciiTheme="majorEastAsia" w:eastAsiaTheme="majorEastAsia" w:hAnsiTheme="majorEastAsia"/>
          <w:b/>
        </w:rPr>
        <w:t>11.</w:t>
      </w:r>
      <w:r w:rsidR="00AF73BE">
        <w:rPr>
          <w:rFonts w:asciiTheme="majorEastAsia" w:eastAsiaTheme="majorEastAsia" w:hAnsiTheme="majorEastAsia"/>
          <w:b/>
        </w:rPr>
        <w:t>30</w:t>
      </w:r>
    </w:p>
    <w:p w14:paraId="36EA1A68" w14:textId="77777777" w:rsidR="009026A0" w:rsidRPr="001447B8" w:rsidRDefault="009026A0" w:rsidP="009026A0">
      <w:pPr>
        <w:ind w:left="400" w:right="600"/>
        <w:jc w:val="right"/>
        <w:rPr>
          <w:rFonts w:asciiTheme="majorEastAsia" w:eastAsiaTheme="majorEastAsia" w:hAnsiTheme="majorEastAsia"/>
          <w:b/>
        </w:rPr>
      </w:pP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54"/>
      </w:tblGrid>
      <w:tr w:rsidR="000767F0" w:rsidRPr="001447B8" w14:paraId="7D0E22BA" w14:textId="77777777" w:rsidTr="0078148C">
        <w:tc>
          <w:tcPr>
            <w:tcW w:w="5000" w:type="pct"/>
          </w:tcPr>
          <w:p w14:paraId="45CDA3B5" w14:textId="77777777" w:rsidR="000767F0" w:rsidRPr="001447B8" w:rsidRDefault="000767F0" w:rsidP="0078148C">
            <w:pPr>
              <w:pStyle w:val="af"/>
              <w:rPr>
                <w:rFonts w:asciiTheme="majorEastAsia" w:eastAsiaTheme="majorEastAsia" w:hAnsiTheme="majorEastAsia"/>
              </w:rPr>
            </w:pPr>
          </w:p>
        </w:tc>
      </w:tr>
    </w:tbl>
    <w:p w14:paraId="225740D1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085E6686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288FD8EE" w14:textId="77777777" w:rsidR="000767F0" w:rsidRPr="001447B8" w:rsidRDefault="000767F0" w:rsidP="000767F0">
      <w:pPr>
        <w:ind w:left="400"/>
        <w:jc w:val="right"/>
        <w:rPr>
          <w:rFonts w:asciiTheme="majorEastAsia" w:eastAsiaTheme="majorEastAsia" w:hAnsiTheme="majorEastAsia"/>
        </w:rPr>
      </w:pPr>
    </w:p>
    <w:p w14:paraId="3181E96B" w14:textId="77777777" w:rsidR="000767F0" w:rsidRPr="001447B8" w:rsidRDefault="000767F0" w:rsidP="000767F0">
      <w:pPr>
        <w:pStyle w:val="--"/>
        <w:jc w:val="right"/>
        <w:rPr>
          <w:rFonts w:asciiTheme="majorEastAsia" w:eastAsiaTheme="majorEastAsia" w:hAnsiTheme="majorEastAsia"/>
        </w:rPr>
      </w:pPr>
    </w:p>
    <w:p w14:paraId="5FE4883C" w14:textId="77777777" w:rsidR="000767F0" w:rsidRPr="001447B8" w:rsidRDefault="000767F0" w:rsidP="000767F0">
      <w:pPr>
        <w:pStyle w:val="--"/>
        <w:jc w:val="right"/>
        <w:rPr>
          <w:rFonts w:asciiTheme="majorEastAsia" w:eastAsiaTheme="majorEastAsia" w:hAnsiTheme="majorEastAsia"/>
        </w:rPr>
      </w:pPr>
    </w:p>
    <w:p w14:paraId="5D4B41E2" w14:textId="77777777" w:rsidR="000767F0" w:rsidRPr="001447B8" w:rsidRDefault="000767F0" w:rsidP="000767F0">
      <w:pPr>
        <w:rPr>
          <w:rFonts w:asciiTheme="majorEastAsia" w:eastAsiaTheme="majorEastAsia" w:hAnsiTheme="majorEastAsia"/>
          <w:lang w:val="ko-KR"/>
        </w:rPr>
      </w:pPr>
      <w:r w:rsidRPr="001447B8">
        <w:rPr>
          <w:rFonts w:asciiTheme="majorEastAsia" w:eastAsiaTheme="majorEastAsia" w:hAnsiTheme="majorEastAsia"/>
        </w:rPr>
        <w:br w:type="page"/>
      </w:r>
    </w:p>
    <w:p w14:paraId="2B2B5E02" w14:textId="77777777" w:rsidR="000767F0" w:rsidRPr="001447B8" w:rsidRDefault="00475A33" w:rsidP="00475A33">
      <w:pPr>
        <w:pStyle w:val="TOC"/>
        <w:tabs>
          <w:tab w:val="center" w:pos="4677"/>
          <w:tab w:val="left" w:pos="8295"/>
        </w:tabs>
        <w:rPr>
          <w:rFonts w:asciiTheme="majorEastAsia" w:eastAsiaTheme="majorEastAsia" w:hAnsiTheme="majorEastAsia"/>
          <w:b/>
          <w:color w:val="auto"/>
          <w:lang w:val="ko-KR"/>
        </w:rPr>
      </w:pPr>
      <w:r>
        <w:rPr>
          <w:rFonts w:asciiTheme="majorEastAsia" w:eastAsiaTheme="majorEastAsia" w:hAnsiTheme="majorEastAsia"/>
          <w:b/>
          <w:color w:val="auto"/>
          <w:lang w:val="ko-KR"/>
        </w:rPr>
        <w:lastRenderedPageBreak/>
        <w:tab/>
      </w:r>
      <w:proofErr w:type="spellStart"/>
      <w:r w:rsidR="000767F0" w:rsidRPr="001447B8">
        <w:rPr>
          <w:rFonts w:asciiTheme="majorEastAsia" w:eastAsiaTheme="majorEastAsia" w:hAnsiTheme="majorEastAsia" w:hint="eastAsia"/>
          <w:b/>
          <w:color w:val="auto"/>
          <w:lang w:val="ko-KR"/>
        </w:rPr>
        <w:t>제.개정</w:t>
      </w:r>
      <w:proofErr w:type="spellEnd"/>
      <w:r w:rsidR="000767F0" w:rsidRPr="001447B8">
        <w:rPr>
          <w:rFonts w:asciiTheme="majorEastAsia" w:eastAsiaTheme="majorEastAsia" w:hAnsiTheme="majorEastAsia" w:hint="eastAsia"/>
          <w:b/>
          <w:color w:val="auto"/>
          <w:lang w:val="ko-KR"/>
        </w:rPr>
        <w:t xml:space="preserve"> 이력</w:t>
      </w:r>
      <w:r>
        <w:rPr>
          <w:rFonts w:asciiTheme="majorEastAsia" w:eastAsiaTheme="majorEastAsia" w:hAnsiTheme="majorEastAsia"/>
          <w:b/>
          <w:color w:val="auto"/>
          <w:lang w:val="ko-KR"/>
        </w:rPr>
        <w:tab/>
      </w:r>
    </w:p>
    <w:p w14:paraId="39C24393" w14:textId="77777777" w:rsidR="000767F0" w:rsidRPr="001447B8" w:rsidRDefault="000767F0" w:rsidP="000767F0">
      <w:pPr>
        <w:ind w:left="720" w:hangingChars="300" w:hanging="720"/>
        <w:jc w:val="center"/>
        <w:rPr>
          <w:rFonts w:asciiTheme="majorEastAsia" w:eastAsiaTheme="majorEastAsia" w:hAnsiTheme="majorEastAsia"/>
          <w:b/>
          <w:sz w:val="24"/>
        </w:rPr>
      </w:pPr>
    </w:p>
    <w:tbl>
      <w:tblPr>
        <w:tblW w:w="92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1560"/>
        <w:gridCol w:w="5103"/>
        <w:gridCol w:w="1501"/>
      </w:tblGrid>
      <w:tr w:rsidR="000767F0" w:rsidRPr="001447B8" w14:paraId="605C605C" w14:textId="77777777" w:rsidTr="0078148C">
        <w:trPr>
          <w:trHeight w:val="243"/>
          <w:jc w:val="center"/>
        </w:trPr>
        <w:tc>
          <w:tcPr>
            <w:tcW w:w="1079" w:type="dxa"/>
            <w:shd w:val="clear" w:color="auto" w:fill="D9D9D9"/>
          </w:tcPr>
          <w:p w14:paraId="6CA737DD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</w:rPr>
              <w:t>버전</w:t>
            </w:r>
          </w:p>
        </w:tc>
        <w:tc>
          <w:tcPr>
            <w:tcW w:w="1560" w:type="dxa"/>
            <w:shd w:val="clear" w:color="auto" w:fill="D9D9D9"/>
          </w:tcPr>
          <w:p w14:paraId="661714D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</w:rPr>
              <w:t>변경일자</w:t>
            </w:r>
          </w:p>
        </w:tc>
        <w:tc>
          <w:tcPr>
            <w:tcW w:w="5103" w:type="dxa"/>
            <w:shd w:val="clear" w:color="auto" w:fill="D9D9D9"/>
          </w:tcPr>
          <w:p w14:paraId="1E876A2D" w14:textId="77777777" w:rsidR="000767F0" w:rsidRPr="001447B8" w:rsidRDefault="000767F0" w:rsidP="0078148C">
            <w:pPr>
              <w:ind w:left="400"/>
              <w:jc w:val="center"/>
              <w:rPr>
                <w:rFonts w:asciiTheme="majorEastAsia" w:eastAsiaTheme="majorEastAsia" w:hAnsiTheme="majorEastAsia"/>
                <w:b/>
              </w:rPr>
            </w:pPr>
            <w:r w:rsidRPr="001447B8">
              <w:rPr>
                <w:rFonts w:asciiTheme="majorEastAsia" w:eastAsiaTheme="majorEastAsia" w:hAnsiTheme="majorEastAsia"/>
                <w:b/>
              </w:rPr>
              <w:t>제.개정</w:t>
            </w:r>
            <w:r w:rsidRPr="001447B8">
              <w:rPr>
                <w:rFonts w:asciiTheme="majorEastAsia" w:eastAsiaTheme="majorEastAsia" w:hAnsiTheme="majorEastAsia" w:hint="eastAsia"/>
                <w:b/>
              </w:rPr>
              <w:t>내용</w:t>
            </w:r>
          </w:p>
        </w:tc>
        <w:tc>
          <w:tcPr>
            <w:tcW w:w="1501" w:type="dxa"/>
            <w:shd w:val="clear" w:color="auto" w:fill="D9D9D9"/>
          </w:tcPr>
          <w:p w14:paraId="4C0113AB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</w:rPr>
              <w:t>작성자</w:t>
            </w:r>
          </w:p>
        </w:tc>
      </w:tr>
      <w:tr w:rsidR="000767F0" w:rsidRPr="001447B8" w14:paraId="04184980" w14:textId="77777777" w:rsidTr="0078148C">
        <w:trPr>
          <w:trHeight w:val="243"/>
          <w:jc w:val="center"/>
        </w:trPr>
        <w:tc>
          <w:tcPr>
            <w:tcW w:w="1079" w:type="dxa"/>
          </w:tcPr>
          <w:p w14:paraId="52E99013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0.1</w:t>
            </w:r>
          </w:p>
        </w:tc>
        <w:tc>
          <w:tcPr>
            <w:tcW w:w="1560" w:type="dxa"/>
          </w:tcPr>
          <w:p w14:paraId="6548FCE5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2018-06-11</w:t>
            </w:r>
          </w:p>
        </w:tc>
        <w:tc>
          <w:tcPr>
            <w:tcW w:w="5103" w:type="dxa"/>
          </w:tcPr>
          <w:p w14:paraId="3C1ACEC9" w14:textId="77777777" w:rsidR="000767F0" w:rsidRPr="001447B8" w:rsidRDefault="000767F0" w:rsidP="0078148C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최초 작성</w:t>
            </w:r>
          </w:p>
        </w:tc>
        <w:tc>
          <w:tcPr>
            <w:tcW w:w="1501" w:type="dxa"/>
          </w:tcPr>
          <w:p w14:paraId="6B7BB694" w14:textId="77777777" w:rsidR="000767F0" w:rsidRPr="001447B8" w:rsidRDefault="000767F0" w:rsidP="0078148C">
            <w:pPr>
              <w:ind w:left="33"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정호원</w:t>
            </w:r>
            <w:proofErr w:type="spellEnd"/>
          </w:p>
        </w:tc>
      </w:tr>
      <w:tr w:rsidR="000767F0" w:rsidRPr="001447B8" w14:paraId="5247786C" w14:textId="77777777" w:rsidTr="0078148C">
        <w:trPr>
          <w:trHeight w:val="243"/>
          <w:jc w:val="center"/>
        </w:trPr>
        <w:tc>
          <w:tcPr>
            <w:tcW w:w="1079" w:type="dxa"/>
          </w:tcPr>
          <w:p w14:paraId="32C85F2F" w14:textId="77777777" w:rsidR="000767F0" w:rsidRPr="001447B8" w:rsidRDefault="007854F9" w:rsidP="0078148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4BF863F1" w14:textId="77777777" w:rsidR="000767F0" w:rsidRPr="001447B8" w:rsidRDefault="007854F9" w:rsidP="0078148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2018-12-14</w:t>
            </w:r>
          </w:p>
        </w:tc>
        <w:tc>
          <w:tcPr>
            <w:tcW w:w="5103" w:type="dxa"/>
          </w:tcPr>
          <w:p w14:paraId="131EF489" w14:textId="77777777" w:rsidR="000767F0" w:rsidRPr="001447B8" w:rsidRDefault="007854F9" w:rsidP="0078148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추가 기능 반영</w:t>
            </w:r>
          </w:p>
        </w:tc>
        <w:tc>
          <w:tcPr>
            <w:tcW w:w="1501" w:type="dxa"/>
          </w:tcPr>
          <w:p w14:paraId="2597F966" w14:textId="77777777" w:rsidR="000767F0" w:rsidRPr="001447B8" w:rsidRDefault="007854F9" w:rsidP="0078148C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정호원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>/박영희</w:t>
            </w:r>
          </w:p>
        </w:tc>
      </w:tr>
      <w:tr w:rsidR="000767F0" w:rsidRPr="001447B8" w14:paraId="380FFB4E" w14:textId="77777777" w:rsidTr="0078148C">
        <w:trPr>
          <w:trHeight w:val="243"/>
          <w:jc w:val="center"/>
        </w:trPr>
        <w:tc>
          <w:tcPr>
            <w:tcW w:w="1079" w:type="dxa"/>
          </w:tcPr>
          <w:p w14:paraId="1AE3B42F" w14:textId="77777777" w:rsidR="000767F0" w:rsidRPr="001447B8" w:rsidRDefault="00910D6D" w:rsidP="0078148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2C842699" w14:textId="77777777" w:rsidR="000767F0" w:rsidRPr="001447B8" w:rsidRDefault="00910D6D" w:rsidP="0078148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2019</w:t>
            </w:r>
            <w:r>
              <w:rPr>
                <w:rFonts w:asciiTheme="majorEastAsia" w:eastAsiaTheme="majorEastAsia" w:hAnsiTheme="majorEastAsia"/>
              </w:rPr>
              <w:t>-05-23</w:t>
            </w:r>
          </w:p>
        </w:tc>
        <w:tc>
          <w:tcPr>
            <w:tcW w:w="5103" w:type="dxa"/>
          </w:tcPr>
          <w:p w14:paraId="64C985E9" w14:textId="77777777" w:rsidR="000767F0" w:rsidRPr="001447B8" w:rsidRDefault="00910D6D" w:rsidP="0078148C">
            <w:pPr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월정액약정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관련 기능 추가</w:t>
            </w:r>
          </w:p>
        </w:tc>
        <w:tc>
          <w:tcPr>
            <w:tcW w:w="1501" w:type="dxa"/>
          </w:tcPr>
          <w:p w14:paraId="22231CAE" w14:textId="77777777" w:rsidR="000767F0" w:rsidRPr="001447B8" w:rsidRDefault="00910D6D" w:rsidP="0078148C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정호원</w:t>
            </w:r>
            <w:proofErr w:type="spellEnd"/>
          </w:p>
        </w:tc>
      </w:tr>
      <w:tr w:rsidR="00FD1319" w:rsidRPr="001447B8" w14:paraId="23E8F02F" w14:textId="77777777" w:rsidTr="0078148C">
        <w:trPr>
          <w:trHeight w:val="243"/>
          <w:jc w:val="center"/>
        </w:trPr>
        <w:tc>
          <w:tcPr>
            <w:tcW w:w="1079" w:type="dxa"/>
          </w:tcPr>
          <w:p w14:paraId="5828ACBC" w14:textId="77777777" w:rsidR="00FD1319" w:rsidRPr="001447B8" w:rsidRDefault="00FD1319" w:rsidP="00FD1319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2B779A7D" w14:textId="77777777" w:rsidR="00FD1319" w:rsidRPr="001447B8" w:rsidRDefault="00FD1319" w:rsidP="00FD1319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2019</w:t>
            </w:r>
            <w:r>
              <w:rPr>
                <w:rFonts w:asciiTheme="majorEastAsia" w:eastAsiaTheme="majorEastAsia" w:hAnsiTheme="majorEastAsia"/>
              </w:rPr>
              <w:t>-06-21</w:t>
            </w:r>
          </w:p>
        </w:tc>
        <w:tc>
          <w:tcPr>
            <w:tcW w:w="5103" w:type="dxa"/>
          </w:tcPr>
          <w:p w14:paraId="266E805C" w14:textId="77777777" w:rsidR="00FD1319" w:rsidRPr="001447B8" w:rsidRDefault="00FD1319" w:rsidP="00FD1319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상품권 관리 기능 추가</w:t>
            </w:r>
          </w:p>
        </w:tc>
        <w:tc>
          <w:tcPr>
            <w:tcW w:w="1501" w:type="dxa"/>
          </w:tcPr>
          <w:p w14:paraId="783EFFD1" w14:textId="77777777" w:rsidR="00FD1319" w:rsidRPr="001447B8" w:rsidRDefault="00FD1319" w:rsidP="00FD1319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정호원</w:t>
            </w:r>
            <w:proofErr w:type="spellEnd"/>
          </w:p>
        </w:tc>
      </w:tr>
      <w:tr w:rsidR="00380F32" w:rsidRPr="001447B8" w14:paraId="09BCB81A" w14:textId="77777777" w:rsidTr="0078148C">
        <w:trPr>
          <w:trHeight w:val="243"/>
          <w:jc w:val="center"/>
        </w:trPr>
        <w:tc>
          <w:tcPr>
            <w:tcW w:w="1079" w:type="dxa"/>
          </w:tcPr>
          <w:p w14:paraId="3A530D45" w14:textId="77777777" w:rsidR="00380F32" w:rsidRPr="001447B8" w:rsidRDefault="00380F32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1F30F3E0" w14:textId="77777777" w:rsidR="00380F32" w:rsidRPr="001447B8" w:rsidRDefault="00380F32" w:rsidP="005B7ABE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2019</w:t>
            </w:r>
            <w:r>
              <w:rPr>
                <w:rFonts w:asciiTheme="majorEastAsia" w:eastAsiaTheme="majorEastAsia" w:hAnsiTheme="majorEastAsia"/>
              </w:rPr>
              <w:t>-0</w:t>
            </w:r>
            <w:r w:rsidR="005B7ABE">
              <w:rPr>
                <w:rFonts w:asciiTheme="majorEastAsia" w:eastAsiaTheme="majorEastAsia" w:hAnsiTheme="majorEastAsia"/>
              </w:rPr>
              <w:t>8</w:t>
            </w:r>
            <w:r>
              <w:rPr>
                <w:rFonts w:asciiTheme="majorEastAsia" w:eastAsiaTheme="majorEastAsia" w:hAnsiTheme="majorEastAsia"/>
              </w:rPr>
              <w:t>-26</w:t>
            </w:r>
          </w:p>
        </w:tc>
        <w:tc>
          <w:tcPr>
            <w:tcW w:w="5103" w:type="dxa"/>
          </w:tcPr>
          <w:p w14:paraId="340889C1" w14:textId="77777777" w:rsidR="00380F32" w:rsidRPr="001447B8" w:rsidRDefault="00380F32" w:rsidP="00380F32">
            <w:pPr>
              <w:jc w:val="left"/>
              <w:rPr>
                <w:rFonts w:asciiTheme="majorEastAsia" w:eastAsiaTheme="majorEastAsia" w:hAnsiTheme="majorEastAsia"/>
              </w:rPr>
            </w:pPr>
            <w:r w:rsidRPr="003638E2">
              <w:t>PPM+커머스</w:t>
            </w:r>
            <w:r>
              <w:rPr>
                <w:rFonts w:hint="eastAsia"/>
              </w:rPr>
              <w:t xml:space="preserve"> 기능 추가</w:t>
            </w:r>
          </w:p>
        </w:tc>
        <w:tc>
          <w:tcPr>
            <w:tcW w:w="1501" w:type="dxa"/>
          </w:tcPr>
          <w:p w14:paraId="46997F7D" w14:textId="77777777" w:rsidR="00380F32" w:rsidRPr="001447B8" w:rsidRDefault="00380F32" w:rsidP="00380F32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정호원</w:t>
            </w:r>
            <w:proofErr w:type="spellEnd"/>
          </w:p>
        </w:tc>
      </w:tr>
      <w:tr w:rsidR="00380F32" w:rsidRPr="001447B8" w14:paraId="63150271" w14:textId="77777777" w:rsidTr="0078148C">
        <w:trPr>
          <w:trHeight w:val="243"/>
          <w:jc w:val="center"/>
        </w:trPr>
        <w:tc>
          <w:tcPr>
            <w:tcW w:w="1079" w:type="dxa"/>
          </w:tcPr>
          <w:p w14:paraId="27EF812F" w14:textId="77777777" w:rsidR="00380F32" w:rsidRPr="001447B8" w:rsidRDefault="001056C6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2A3BA358" w14:textId="77777777" w:rsidR="00380F32" w:rsidRPr="001447B8" w:rsidRDefault="001056C6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2020</w:t>
            </w:r>
            <w:r>
              <w:rPr>
                <w:rFonts w:asciiTheme="majorEastAsia" w:eastAsiaTheme="majorEastAsia" w:hAnsiTheme="majorEastAsia"/>
              </w:rPr>
              <w:t>-05-04</w:t>
            </w:r>
          </w:p>
        </w:tc>
        <w:tc>
          <w:tcPr>
            <w:tcW w:w="5103" w:type="dxa"/>
          </w:tcPr>
          <w:p w14:paraId="4CF63472" w14:textId="77777777" w:rsidR="00380F32" w:rsidRPr="001447B8" w:rsidRDefault="001056C6" w:rsidP="00380F32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UI520 PPM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상품맥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뱃지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이미지 유형 추가</w:t>
            </w:r>
          </w:p>
        </w:tc>
        <w:tc>
          <w:tcPr>
            <w:tcW w:w="1501" w:type="dxa"/>
          </w:tcPr>
          <w:p w14:paraId="1C46CC36" w14:textId="77777777" w:rsidR="00380F32" w:rsidRPr="001447B8" w:rsidRDefault="001056C6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380F32" w:rsidRPr="001447B8" w14:paraId="5CF7FEBA" w14:textId="77777777" w:rsidTr="0078148C">
        <w:trPr>
          <w:trHeight w:val="243"/>
          <w:jc w:val="center"/>
        </w:trPr>
        <w:tc>
          <w:tcPr>
            <w:tcW w:w="1079" w:type="dxa"/>
          </w:tcPr>
          <w:p w14:paraId="380B8630" w14:textId="77777777" w:rsidR="00380F32" w:rsidRPr="001447B8" w:rsidRDefault="00970D59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2D27B0D0" w14:textId="77777777" w:rsidR="00380F32" w:rsidRPr="001447B8" w:rsidRDefault="00970D59" w:rsidP="000C513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2020-0</w:t>
            </w:r>
            <w:r w:rsidR="000C5134">
              <w:rPr>
                <w:rFonts w:asciiTheme="majorEastAsia" w:eastAsiaTheme="majorEastAsia" w:hAnsiTheme="majorEastAsia"/>
              </w:rPr>
              <w:t>9</w:t>
            </w:r>
            <w:r>
              <w:rPr>
                <w:rFonts w:asciiTheme="majorEastAsia" w:eastAsiaTheme="majorEastAsia" w:hAnsiTheme="majorEastAsia" w:hint="eastAsia"/>
              </w:rPr>
              <w:t>-</w:t>
            </w:r>
            <w:r w:rsidR="000C5134">
              <w:rPr>
                <w:rFonts w:asciiTheme="majorEastAsia" w:eastAsiaTheme="majorEastAsia" w:hAnsiTheme="majorEastAsia"/>
              </w:rPr>
              <w:t>17</w:t>
            </w:r>
          </w:p>
        </w:tc>
        <w:tc>
          <w:tcPr>
            <w:tcW w:w="5103" w:type="dxa"/>
          </w:tcPr>
          <w:p w14:paraId="66B6D914" w14:textId="77777777" w:rsidR="000C5134" w:rsidRDefault="000C5134" w:rsidP="00380F32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R</w:t>
            </w:r>
            <w:r>
              <w:rPr>
                <w:rFonts w:asciiTheme="majorEastAsia" w:eastAsiaTheme="majorEastAsia" w:hAnsiTheme="majorEastAsia"/>
              </w:rPr>
              <w:t>5.2.6/R5.2.7</w:t>
            </w:r>
          </w:p>
          <w:p w14:paraId="0FB2B2FA" w14:textId="77777777" w:rsidR="00380F32" w:rsidRDefault="00970D59" w:rsidP="00380F32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 w:rsidRPr="00970D59">
              <w:rPr>
                <w:rFonts w:asciiTheme="majorEastAsia" w:eastAsiaTheme="majorEastAsia" w:hAnsiTheme="majorEastAsia" w:hint="eastAsia"/>
              </w:rPr>
              <w:t>상품관리</w:t>
            </w:r>
            <w:r w:rsidRPr="00970D59">
              <w:rPr>
                <w:rFonts w:asciiTheme="majorEastAsia" w:eastAsiaTheme="majorEastAsia" w:hAnsiTheme="majorEastAsia"/>
              </w:rPr>
              <w:t>&gt;</w:t>
            </w:r>
            <w:proofErr w:type="spellStart"/>
            <w:r w:rsidRPr="00970D59">
              <w:rPr>
                <w:rFonts w:asciiTheme="majorEastAsia" w:eastAsiaTheme="majorEastAsia" w:hAnsiTheme="majorEastAsia"/>
              </w:rPr>
              <w:t>통함결재관리</w:t>
            </w:r>
            <w:proofErr w:type="spellEnd"/>
            <w:r w:rsidRPr="00970D59">
              <w:rPr>
                <w:rFonts w:asciiTheme="majorEastAsia" w:eastAsiaTheme="majorEastAsia" w:hAnsiTheme="majorEastAsia"/>
              </w:rPr>
              <w:t>&gt;할인정보관리</w:t>
            </w:r>
          </w:p>
          <w:p w14:paraId="5588EB13" w14:textId="77777777" w:rsidR="00970D59" w:rsidRPr="00970D59" w:rsidRDefault="00970D59" w:rsidP="00970D59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 w:rsidRPr="00970D59">
              <w:rPr>
                <w:rFonts w:asciiTheme="majorEastAsia" w:eastAsiaTheme="majorEastAsia" w:hAnsiTheme="majorEastAsia"/>
              </w:rPr>
              <w:t xml:space="preserve">'1. 할인유형 중 </w:t>
            </w:r>
            <w:proofErr w:type="spellStart"/>
            <w:r w:rsidRPr="00970D59">
              <w:rPr>
                <w:rFonts w:asciiTheme="majorEastAsia" w:eastAsiaTheme="majorEastAsia" w:hAnsiTheme="majorEastAsia"/>
              </w:rPr>
              <w:t>효할인</w:t>
            </w:r>
            <w:proofErr w:type="spellEnd"/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970D59">
              <w:rPr>
                <w:rFonts w:asciiTheme="majorEastAsia" w:eastAsiaTheme="majorEastAsia" w:hAnsiTheme="majorEastAsia"/>
              </w:rPr>
              <w:t xml:space="preserve">유형 추가 </w:t>
            </w:r>
          </w:p>
          <w:p w14:paraId="00AF11F8" w14:textId="77777777" w:rsidR="00970D59" w:rsidRPr="001447B8" w:rsidRDefault="00970D59" w:rsidP="00970D59">
            <w:pPr>
              <w:ind w:left="33"/>
              <w:jc w:val="left"/>
              <w:rPr>
                <w:rFonts w:asciiTheme="majorEastAsia" w:eastAsiaTheme="majorEastAsia" w:hAnsiTheme="majorEastAsia"/>
              </w:rPr>
            </w:pPr>
            <w:r w:rsidRPr="00970D59">
              <w:rPr>
                <w:rFonts w:asciiTheme="majorEastAsia" w:eastAsiaTheme="majorEastAsia" w:hAnsiTheme="majorEastAsia"/>
              </w:rPr>
              <w:t>2. 할인정보 설정</w:t>
            </w:r>
          </w:p>
        </w:tc>
        <w:tc>
          <w:tcPr>
            <w:tcW w:w="1501" w:type="dxa"/>
          </w:tcPr>
          <w:p w14:paraId="5751174E" w14:textId="77777777" w:rsidR="00380F32" w:rsidRPr="001447B8" w:rsidRDefault="00970D59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380F32" w:rsidRPr="001447B8" w14:paraId="3F1B3CFC" w14:textId="77777777" w:rsidTr="0078148C">
        <w:trPr>
          <w:trHeight w:val="243"/>
          <w:jc w:val="center"/>
        </w:trPr>
        <w:tc>
          <w:tcPr>
            <w:tcW w:w="1079" w:type="dxa"/>
          </w:tcPr>
          <w:p w14:paraId="30F40062" w14:textId="77777777" w:rsidR="00380F32" w:rsidRPr="001447B8" w:rsidRDefault="00972B7D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1BBF8F23" w14:textId="77777777" w:rsidR="00380F32" w:rsidRPr="001447B8" w:rsidRDefault="00972B7D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2020-10-13</w:t>
            </w:r>
          </w:p>
        </w:tc>
        <w:tc>
          <w:tcPr>
            <w:tcW w:w="5103" w:type="dxa"/>
          </w:tcPr>
          <w:p w14:paraId="1EE2FBE5" w14:textId="77777777" w:rsidR="00972B7D" w:rsidRDefault="00972B7D" w:rsidP="00972B7D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5.2.8</w:t>
            </w:r>
          </w:p>
          <w:p w14:paraId="04E6534A" w14:textId="77777777" w:rsidR="00972B7D" w:rsidRDefault="00972B7D" w:rsidP="00E50CD5">
            <w:pPr>
              <w:pStyle w:val="aff0"/>
              <w:numPr>
                <w:ilvl w:val="0"/>
                <w:numId w:val="31"/>
              </w:numPr>
              <w:ind w:leftChars="0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381F3B">
              <w:rPr>
                <w:rFonts w:asciiTheme="majorHAnsi" w:eastAsiaTheme="majorHAnsi" w:hAnsiTheme="majorHAnsi"/>
              </w:rPr>
              <w:t>Btv</w:t>
            </w:r>
            <w:proofErr w:type="spellEnd"/>
            <w:r w:rsidRPr="00381F3B">
              <w:rPr>
                <w:rFonts w:asciiTheme="majorHAnsi" w:eastAsiaTheme="majorHAnsi" w:hAnsiTheme="majorHAnsi"/>
              </w:rPr>
              <w:t>판매 대상 구분 여부 추가</w:t>
            </w:r>
          </w:p>
          <w:p w14:paraId="13160238" w14:textId="77777777" w:rsidR="00AC401F" w:rsidRPr="004518EC" w:rsidRDefault="00AC401F" w:rsidP="00AC401F">
            <w:pPr>
              <w:ind w:firstLineChars="200" w:firstLine="40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 </w:t>
            </w:r>
            <w:r w:rsidRPr="004518EC">
              <w:rPr>
                <w:rFonts w:asciiTheme="majorHAnsi" w:eastAsiaTheme="majorHAnsi" w:hAnsiTheme="majorHAnsi"/>
              </w:rPr>
              <w:t>"N(</w:t>
            </w:r>
            <w:proofErr w:type="spellStart"/>
            <w:r w:rsidRPr="004518EC">
              <w:rPr>
                <w:rFonts w:asciiTheme="majorHAnsi" w:eastAsiaTheme="majorHAnsi" w:hAnsiTheme="majorHAnsi"/>
              </w:rPr>
              <w:t>아니오</w:t>
            </w:r>
            <w:proofErr w:type="spellEnd"/>
            <w:r w:rsidRPr="004518EC">
              <w:rPr>
                <w:rFonts w:asciiTheme="majorHAnsi" w:eastAsiaTheme="majorHAnsi" w:hAnsiTheme="majorHAnsi"/>
              </w:rPr>
              <w:t>)"일 경우 전체</w:t>
            </w:r>
          </w:p>
          <w:p w14:paraId="4E5FEAFF" w14:textId="77777777" w:rsidR="00AC401F" w:rsidRPr="00AC401F" w:rsidRDefault="00AC401F" w:rsidP="00AC401F">
            <w:pPr>
              <w:ind w:left="33" w:firstLineChars="200" w:firstLine="40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 </w:t>
            </w:r>
            <w:r w:rsidRPr="004518EC">
              <w:rPr>
                <w:rFonts w:asciiTheme="majorHAnsi" w:eastAsiaTheme="majorHAnsi" w:hAnsiTheme="majorHAnsi"/>
              </w:rPr>
              <w:t xml:space="preserve">"Y(예)"일 경우 </w:t>
            </w:r>
            <w:proofErr w:type="spellStart"/>
            <w:r w:rsidRPr="004518EC">
              <w:rPr>
                <w:rFonts w:asciiTheme="majorHAnsi" w:eastAsiaTheme="majorHAnsi" w:hAnsiTheme="majorHAnsi"/>
              </w:rPr>
              <w:t>Btv</w:t>
            </w:r>
            <w:proofErr w:type="spellEnd"/>
            <w:r w:rsidRPr="004518EC">
              <w:rPr>
                <w:rFonts w:asciiTheme="majorHAnsi" w:eastAsiaTheme="majorHAnsi" w:hAnsiTheme="majorHAnsi"/>
              </w:rPr>
              <w:t>, 모바일</w:t>
            </w:r>
            <w:proofErr w:type="spellStart"/>
            <w:r w:rsidRPr="004518EC">
              <w:rPr>
                <w:rFonts w:asciiTheme="majorHAnsi" w:eastAsiaTheme="majorHAnsi" w:hAnsiTheme="majorHAnsi"/>
              </w:rPr>
              <w:t>Btv</w:t>
            </w:r>
            <w:proofErr w:type="spellEnd"/>
            <w:r w:rsidRPr="004518EC">
              <w:rPr>
                <w:rFonts w:asciiTheme="majorHAnsi" w:eastAsiaTheme="majorHAnsi" w:hAnsiTheme="majorHAnsi"/>
              </w:rPr>
              <w:t xml:space="preserve"> 선택</w:t>
            </w:r>
          </w:p>
          <w:p w14:paraId="50C70B82" w14:textId="77777777" w:rsidR="00AC401F" w:rsidRDefault="00AC401F" w:rsidP="00E50CD5">
            <w:pPr>
              <w:pStyle w:val="aff0"/>
              <w:numPr>
                <w:ilvl w:val="0"/>
                <w:numId w:val="31"/>
              </w:numPr>
              <w:ind w:leftChars="0"/>
              <w:jc w:val="left"/>
              <w:rPr>
                <w:rFonts w:asciiTheme="majorHAnsi" w:eastAsiaTheme="majorHAnsi" w:hAnsiTheme="majorHAnsi"/>
              </w:rPr>
            </w:pPr>
            <w:r w:rsidRPr="00AC401F">
              <w:rPr>
                <w:rFonts w:asciiTheme="majorHAnsi" w:eastAsiaTheme="majorHAnsi" w:hAnsiTheme="majorHAnsi"/>
              </w:rPr>
              <w:t>"</w:t>
            </w:r>
            <w:proofErr w:type="spellStart"/>
            <w:r w:rsidRPr="00AC401F">
              <w:rPr>
                <w:rFonts w:asciiTheme="majorHAnsi" w:eastAsiaTheme="majorHAnsi" w:hAnsiTheme="majorHAnsi"/>
              </w:rPr>
              <w:t>결제창</w:t>
            </w:r>
            <w:proofErr w:type="spellEnd"/>
            <w:r w:rsidRPr="00AC401F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AC401F">
              <w:rPr>
                <w:rFonts w:asciiTheme="majorHAnsi" w:eastAsiaTheme="majorHAnsi" w:hAnsiTheme="majorHAnsi"/>
              </w:rPr>
              <w:t>배너이미지</w:t>
            </w:r>
            <w:proofErr w:type="spellEnd"/>
            <w:r w:rsidRPr="00AC401F">
              <w:rPr>
                <w:rFonts w:asciiTheme="majorHAnsi" w:eastAsiaTheme="majorHAnsi" w:hAnsiTheme="majorHAnsi"/>
              </w:rPr>
              <w:t>" 유형추가</w:t>
            </w:r>
            <w:r>
              <w:rPr>
                <w:rFonts w:asciiTheme="majorHAnsi" w:eastAsiaTheme="majorHAnsi" w:hAnsiTheme="majorHAnsi" w:hint="eastAsia"/>
              </w:rPr>
              <w:t>, 노출기간 설정</w:t>
            </w:r>
          </w:p>
          <w:p w14:paraId="7F115004" w14:textId="77777777" w:rsidR="00AC401F" w:rsidRPr="00AC401F" w:rsidRDefault="00AC401F" w:rsidP="00E50CD5">
            <w:pPr>
              <w:pStyle w:val="aff0"/>
              <w:numPr>
                <w:ilvl w:val="0"/>
                <w:numId w:val="31"/>
              </w:numPr>
              <w:ind w:leftChars="0"/>
              <w:jc w:val="left"/>
              <w:rPr>
                <w:rFonts w:asciiTheme="majorHAnsi" w:eastAsiaTheme="majorHAnsi" w:hAnsiTheme="majorHAnsi"/>
              </w:rPr>
            </w:pPr>
            <w:r w:rsidRPr="00AC401F">
              <w:rPr>
                <w:rFonts w:asciiTheme="majorHAnsi" w:eastAsiaTheme="majorHAnsi" w:hAnsiTheme="majorHAnsi" w:hint="eastAsia"/>
              </w:rPr>
              <w:t>상품약정기간</w:t>
            </w:r>
            <w:r w:rsidRPr="00AC401F">
              <w:rPr>
                <w:rFonts w:asciiTheme="majorHAnsi" w:eastAsiaTheme="majorHAnsi" w:hAnsiTheme="majorHAnsi"/>
              </w:rPr>
              <w:t xml:space="preserve"> 코드 추가:36. 3년</w:t>
            </w:r>
          </w:p>
          <w:p w14:paraId="5637A8D5" w14:textId="77777777" w:rsidR="00AC401F" w:rsidRPr="00AC401F" w:rsidRDefault="00AC401F" w:rsidP="00AC401F">
            <w:pPr>
              <w:pStyle w:val="aff0"/>
              <w:ind w:leftChars="0" w:left="393"/>
              <w:jc w:val="left"/>
              <w:rPr>
                <w:rFonts w:asciiTheme="majorHAnsi" w:eastAsiaTheme="majorHAnsi" w:hAnsiTheme="majorHAnsi"/>
              </w:rPr>
            </w:pPr>
            <w:r w:rsidRPr="00AC401F">
              <w:rPr>
                <w:rFonts w:asciiTheme="majorHAnsi" w:eastAsiaTheme="majorHAnsi" w:hAnsiTheme="majorHAnsi" w:hint="eastAsia"/>
              </w:rPr>
              <w:t>약정기간</w:t>
            </w:r>
            <w:r w:rsidRPr="00AC401F">
              <w:rPr>
                <w:rFonts w:asciiTheme="majorHAnsi" w:eastAsiaTheme="majorHAnsi" w:hAnsiTheme="majorHAnsi"/>
              </w:rPr>
              <w:t xml:space="preserve"> 별 노출여부(예/</w:t>
            </w:r>
            <w:proofErr w:type="spellStart"/>
            <w:r w:rsidRPr="00AC401F">
              <w:rPr>
                <w:rFonts w:asciiTheme="majorHAnsi" w:eastAsiaTheme="majorHAnsi" w:hAnsiTheme="majorHAnsi"/>
              </w:rPr>
              <w:t>아니오</w:t>
            </w:r>
            <w:proofErr w:type="spellEnd"/>
            <w:r w:rsidRPr="00AC401F">
              <w:rPr>
                <w:rFonts w:asciiTheme="majorHAnsi" w:eastAsiaTheme="majorHAnsi" w:hAnsiTheme="majorHAnsi"/>
              </w:rPr>
              <w:t>) 추가</w:t>
            </w:r>
          </w:p>
        </w:tc>
        <w:tc>
          <w:tcPr>
            <w:tcW w:w="1501" w:type="dxa"/>
          </w:tcPr>
          <w:p w14:paraId="3054C521" w14:textId="77777777" w:rsidR="00380F32" w:rsidRPr="001447B8" w:rsidRDefault="00972B7D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380F32" w:rsidRPr="001447B8" w14:paraId="165AF643" w14:textId="77777777" w:rsidTr="0078148C">
        <w:trPr>
          <w:trHeight w:val="243"/>
          <w:jc w:val="center"/>
        </w:trPr>
        <w:tc>
          <w:tcPr>
            <w:tcW w:w="1079" w:type="dxa"/>
          </w:tcPr>
          <w:p w14:paraId="12FF59A7" w14:textId="77777777" w:rsidR="00380F32" w:rsidRPr="001447B8" w:rsidRDefault="00300D2F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691F27CB" w14:textId="77777777" w:rsidR="00380F32" w:rsidRPr="001447B8" w:rsidRDefault="00300D2F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2021-03-16</w:t>
            </w:r>
          </w:p>
        </w:tc>
        <w:tc>
          <w:tcPr>
            <w:tcW w:w="5103" w:type="dxa"/>
          </w:tcPr>
          <w:p w14:paraId="6B468590" w14:textId="77777777" w:rsidR="00300D2F" w:rsidRDefault="00300D2F" w:rsidP="00300D2F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5.3.4</w:t>
            </w:r>
          </w:p>
          <w:p w14:paraId="0B7ED7F5" w14:textId="77777777" w:rsidR="00380F32" w:rsidRDefault="00300D2F" w:rsidP="00300D2F">
            <w:pPr>
              <w:pStyle w:val="aff0"/>
              <w:numPr>
                <w:ilvl w:val="0"/>
                <w:numId w:val="48"/>
              </w:numPr>
              <w:ind w:leftChars="0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월정액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첫달무료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서비스 설정기능 추가</w:t>
            </w:r>
          </w:p>
          <w:p w14:paraId="1C2F822F" w14:textId="77777777" w:rsidR="00300D2F" w:rsidRPr="00300D2F" w:rsidRDefault="00300D2F" w:rsidP="00300D2F">
            <w:pPr>
              <w:pStyle w:val="aff0"/>
              <w:numPr>
                <w:ilvl w:val="0"/>
                <w:numId w:val="48"/>
              </w:numPr>
              <w:ind w:leftChars="0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정산대상 </w:t>
            </w:r>
            <w:r>
              <w:rPr>
                <w:rFonts w:asciiTheme="majorEastAsia" w:eastAsiaTheme="majorEastAsia" w:hAnsiTheme="majorEastAsia"/>
              </w:rPr>
              <w:t>CP(</w:t>
            </w:r>
            <w:r>
              <w:rPr>
                <w:rFonts w:asciiTheme="majorEastAsia" w:eastAsiaTheme="majorEastAsia" w:hAnsiTheme="majorEastAsia" w:hint="eastAsia"/>
              </w:rPr>
              <w:t>거래처)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지정 기능 추가</w:t>
            </w:r>
          </w:p>
        </w:tc>
        <w:tc>
          <w:tcPr>
            <w:tcW w:w="1501" w:type="dxa"/>
          </w:tcPr>
          <w:p w14:paraId="65A2170B" w14:textId="77777777" w:rsidR="00380F32" w:rsidRPr="001447B8" w:rsidRDefault="00300D2F" w:rsidP="00380F32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BB734C" w:rsidRPr="001447B8" w14:paraId="7CBEB879" w14:textId="77777777" w:rsidTr="0078148C">
        <w:trPr>
          <w:trHeight w:val="243"/>
          <w:jc w:val="center"/>
        </w:trPr>
        <w:tc>
          <w:tcPr>
            <w:tcW w:w="1079" w:type="dxa"/>
          </w:tcPr>
          <w:p w14:paraId="3AA62615" w14:textId="77777777" w:rsidR="00BB734C" w:rsidRPr="001447B8" w:rsidRDefault="00BB734C" w:rsidP="00BB73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</w:tcPr>
          <w:p w14:paraId="130FC0E2" w14:textId="77777777" w:rsidR="00BB734C" w:rsidRPr="001447B8" w:rsidRDefault="00BB734C" w:rsidP="00BB73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2021-03-16</w:t>
            </w:r>
          </w:p>
        </w:tc>
        <w:tc>
          <w:tcPr>
            <w:tcW w:w="5103" w:type="dxa"/>
          </w:tcPr>
          <w:p w14:paraId="5E675BFE" w14:textId="77777777" w:rsidR="00BB734C" w:rsidRDefault="00BB734C" w:rsidP="00BB734C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5.3.8</w:t>
            </w:r>
          </w:p>
          <w:p w14:paraId="3E40FA76" w14:textId="77777777" w:rsidR="00BB734C" w:rsidRDefault="00BB734C" w:rsidP="00BB734C">
            <w:pPr>
              <w:pStyle w:val="aff0"/>
              <w:numPr>
                <w:ilvl w:val="0"/>
                <w:numId w:val="49"/>
              </w:numPr>
              <w:ind w:leftChars="0"/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달멤버십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결제/적립제도 설정 기능 추가 </w:t>
            </w:r>
          </w:p>
          <w:p w14:paraId="5DD55CE1" w14:textId="77777777" w:rsidR="00BB734C" w:rsidRDefault="00BB734C" w:rsidP="00BB734C">
            <w:pPr>
              <w:pStyle w:val="aff0"/>
              <w:numPr>
                <w:ilvl w:val="0"/>
                <w:numId w:val="49"/>
              </w:numPr>
              <w:ind w:leftChars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간편결제도입으로 결제수단 유형추가</w:t>
            </w:r>
          </w:p>
          <w:p w14:paraId="5D58FFAD" w14:textId="77777777" w:rsidR="00BB734C" w:rsidRDefault="00BB734C" w:rsidP="00BB734C">
            <w:pPr>
              <w:pStyle w:val="aff0"/>
              <w:ind w:leftChars="0" w:left="393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 </w:t>
            </w:r>
            <w:r>
              <w:rPr>
                <w:rFonts w:asciiTheme="majorHAnsi" w:eastAsiaTheme="majorHAnsi" w:hAnsiTheme="majorHAnsi" w:hint="eastAsia"/>
              </w:rPr>
              <w:t>카카오페이,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네이버페이</w:t>
            </w:r>
            <w:r w:rsidR="009D3CFB"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 w:rsidR="009D3CFB">
              <w:rPr>
                <w:rFonts w:asciiTheme="majorHAnsi" w:eastAsiaTheme="majorHAnsi" w:hAnsiTheme="majorHAnsi" w:hint="eastAsia"/>
              </w:rPr>
              <w:t>달멤버십</w:t>
            </w:r>
            <w:proofErr w:type="spellEnd"/>
          </w:p>
          <w:p w14:paraId="3A5564D1" w14:textId="77777777" w:rsidR="00BB734C" w:rsidRPr="00487740" w:rsidRDefault="00BB734C" w:rsidP="00BB734C">
            <w:pPr>
              <w:pStyle w:val="aff0"/>
              <w:numPr>
                <w:ilvl w:val="0"/>
                <w:numId w:val="49"/>
              </w:numPr>
              <w:ind w:leftChars="0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VOD복합PPM의 </w:t>
            </w:r>
            <w:r>
              <w:rPr>
                <w:rFonts w:asciiTheme="majorHAnsi" w:eastAsiaTheme="majorHAnsi" w:hAnsiTheme="majorHAnsi"/>
              </w:rPr>
              <w:t>TV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PPM</w:t>
            </w:r>
            <w:r>
              <w:rPr>
                <w:rFonts w:asciiTheme="majorHAnsi" w:eastAsiaTheme="majorHAnsi" w:hAnsiTheme="majorHAnsi" w:hint="eastAsia"/>
              </w:rPr>
              <w:t xml:space="preserve">상품 유형 중 </w:t>
            </w:r>
            <w:r>
              <w:rPr>
                <w:rFonts w:asciiTheme="majorHAnsi" w:eastAsiaTheme="majorHAnsi" w:hAnsiTheme="majorHAnsi"/>
              </w:rPr>
              <w:t>“</w:t>
            </w:r>
            <w:r>
              <w:rPr>
                <w:rFonts w:asciiTheme="majorHAnsi" w:eastAsiaTheme="majorHAnsi" w:hAnsiTheme="majorHAnsi" w:hint="eastAsia"/>
              </w:rPr>
              <w:t>복합VOD PPM OMNI팩</w:t>
            </w:r>
            <w:r>
              <w:rPr>
                <w:rFonts w:asciiTheme="majorHAnsi" w:eastAsiaTheme="majorHAnsi" w:hAnsiTheme="majorHAnsi"/>
              </w:rPr>
              <w:t>”</w:t>
            </w:r>
            <w:r>
              <w:rPr>
                <w:rFonts w:asciiTheme="majorHAnsi" w:eastAsiaTheme="majorHAnsi" w:hAnsiTheme="majorHAnsi" w:hint="eastAsia"/>
              </w:rPr>
              <w:t>유형 추가</w:t>
            </w:r>
          </w:p>
          <w:p w14:paraId="79097F03" w14:textId="77777777" w:rsidR="00487740" w:rsidRPr="00487740" w:rsidRDefault="00487740" w:rsidP="00BB734C">
            <w:pPr>
              <w:pStyle w:val="aff0"/>
              <w:numPr>
                <w:ilvl w:val="0"/>
                <w:numId w:val="49"/>
              </w:numPr>
              <w:ind w:leftChars="0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PLCC: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결제창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배너 이미지 영역의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배경이미지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및 호출URL입력 기능 추가</w:t>
            </w:r>
          </w:p>
          <w:p w14:paraId="7C5A952A" w14:textId="77777777" w:rsidR="00487740" w:rsidRPr="00BB734C" w:rsidRDefault="00487740" w:rsidP="00BB734C">
            <w:pPr>
              <w:pStyle w:val="aff0"/>
              <w:numPr>
                <w:ilvl w:val="0"/>
                <w:numId w:val="49"/>
              </w:numPr>
              <w:ind w:leftChars="0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UI524 이상 버전용 </w:t>
            </w:r>
            <w:r>
              <w:rPr>
                <w:rFonts w:asciiTheme="majorHAnsi" w:eastAsiaTheme="majorHAnsi" w:hAnsiTheme="majorHAnsi"/>
              </w:rPr>
              <w:t>“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결제창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배너이미지</w:t>
            </w:r>
            <w:proofErr w:type="spellEnd"/>
            <w:r>
              <w:rPr>
                <w:rFonts w:asciiTheme="majorHAnsi" w:eastAsiaTheme="majorHAnsi" w:hAnsiTheme="majorHAnsi"/>
              </w:rPr>
              <w:t>”</w:t>
            </w:r>
            <w:r>
              <w:rPr>
                <w:rFonts w:asciiTheme="majorHAnsi" w:eastAsiaTheme="majorHAnsi" w:hAnsiTheme="majorHAnsi" w:hint="eastAsia"/>
              </w:rPr>
              <w:t>등록기능 추가</w:t>
            </w:r>
          </w:p>
        </w:tc>
        <w:tc>
          <w:tcPr>
            <w:tcW w:w="1501" w:type="dxa"/>
          </w:tcPr>
          <w:p w14:paraId="3A196EDC" w14:textId="77777777" w:rsidR="00BB734C" w:rsidRPr="001447B8" w:rsidRDefault="00BB734C" w:rsidP="00BB734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8D13B7" w:rsidRPr="001447B8" w14:paraId="33053247" w14:textId="77777777" w:rsidTr="008C4B13">
        <w:trPr>
          <w:trHeight w:val="243"/>
          <w:jc w:val="center"/>
        </w:trPr>
        <w:tc>
          <w:tcPr>
            <w:tcW w:w="1079" w:type="dxa"/>
            <w:shd w:val="clear" w:color="auto" w:fill="auto"/>
          </w:tcPr>
          <w:p w14:paraId="0B4142BD" w14:textId="7C6E8CC2" w:rsidR="008D13B7" w:rsidRDefault="008D13B7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1.0</w:t>
            </w:r>
          </w:p>
        </w:tc>
        <w:tc>
          <w:tcPr>
            <w:tcW w:w="1560" w:type="dxa"/>
            <w:shd w:val="clear" w:color="auto" w:fill="auto"/>
          </w:tcPr>
          <w:p w14:paraId="61AA054E" w14:textId="1421CF87" w:rsidR="008D13B7" w:rsidRDefault="008D13B7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2021-0</w:t>
            </w:r>
            <w:r>
              <w:rPr>
                <w:rFonts w:asciiTheme="majorEastAsia" w:eastAsiaTheme="majorEastAsia" w:hAnsiTheme="majorEastAsia"/>
              </w:rPr>
              <w:t>9-07</w:t>
            </w:r>
          </w:p>
        </w:tc>
        <w:tc>
          <w:tcPr>
            <w:tcW w:w="5103" w:type="dxa"/>
            <w:shd w:val="clear" w:color="auto" w:fill="auto"/>
          </w:tcPr>
          <w:p w14:paraId="16B77742" w14:textId="0DA3C183" w:rsidR="008D13B7" w:rsidRDefault="008D13B7" w:rsidP="008D13B7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5.3.1</w:t>
            </w:r>
            <w:r w:rsidR="009E3417">
              <w:rPr>
                <w:rFonts w:asciiTheme="minorEastAsia" w:eastAsiaTheme="minorEastAsia" w:hAnsiTheme="minorEastAsia"/>
              </w:rPr>
              <w:t>2</w:t>
            </w:r>
          </w:p>
          <w:p w14:paraId="529A6776" w14:textId="3067BC81" w:rsidR="008D13B7" w:rsidRDefault="008D13B7" w:rsidP="008D13B7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 w:rsidRPr="008D13B7">
              <w:rPr>
                <w:rFonts w:asciiTheme="minorEastAsia" w:eastAsiaTheme="minorEastAsia" w:hAnsiTheme="minorEastAsia"/>
              </w:rPr>
              <w:t>1. 대상POC 항목에 "HEB" 추가</w:t>
            </w:r>
          </w:p>
        </w:tc>
        <w:tc>
          <w:tcPr>
            <w:tcW w:w="1501" w:type="dxa"/>
            <w:shd w:val="clear" w:color="auto" w:fill="auto"/>
          </w:tcPr>
          <w:p w14:paraId="088009D0" w14:textId="10DD8511" w:rsidR="008D13B7" w:rsidRDefault="008D13B7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박영희</w:t>
            </w:r>
          </w:p>
        </w:tc>
      </w:tr>
      <w:tr w:rsidR="00414672" w:rsidRPr="001447B8" w14:paraId="473D442E" w14:textId="77777777" w:rsidTr="0078148C">
        <w:trPr>
          <w:trHeight w:val="243"/>
          <w:jc w:val="center"/>
        </w:trPr>
        <w:tc>
          <w:tcPr>
            <w:tcW w:w="1079" w:type="dxa"/>
          </w:tcPr>
          <w:p w14:paraId="13FA2AC6" w14:textId="6F2A2801" w:rsidR="00414672" w:rsidRDefault="00414672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  <w:r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60" w:type="dxa"/>
          </w:tcPr>
          <w:p w14:paraId="7F479C15" w14:textId="7E99E751" w:rsidR="00414672" w:rsidRDefault="00414672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021-11-05</w:t>
            </w:r>
          </w:p>
        </w:tc>
        <w:tc>
          <w:tcPr>
            <w:tcW w:w="5103" w:type="dxa"/>
          </w:tcPr>
          <w:p w14:paraId="434F327B" w14:textId="790FBCA7" w:rsidR="00414672" w:rsidRDefault="00414672" w:rsidP="00414672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5.3.18</w:t>
            </w:r>
          </w:p>
          <w:p w14:paraId="515D9375" w14:textId="77777777" w:rsidR="00414672" w:rsidRPr="00414672" w:rsidRDefault="00414672" w:rsidP="00414672">
            <w:pPr>
              <w:pStyle w:val="aff0"/>
              <w:numPr>
                <w:ilvl w:val="0"/>
                <w:numId w:val="57"/>
              </w:numPr>
              <w:ind w:leftChars="0"/>
              <w:jc w:val="left"/>
              <w:rPr>
                <w:rFonts w:asciiTheme="minorEastAsia" w:eastAsiaTheme="minorEastAsia" w:hAnsiTheme="minorEastAsia"/>
              </w:rPr>
            </w:pPr>
            <w:r w:rsidRPr="00414672">
              <w:rPr>
                <w:rFonts w:asciiTheme="minorEastAsia" w:eastAsiaTheme="minorEastAsia" w:hAnsiTheme="minorEastAsia"/>
              </w:rPr>
              <w:lastRenderedPageBreak/>
              <w:t>[메뉴추가]</w:t>
            </w:r>
          </w:p>
          <w:p w14:paraId="0DEEC288" w14:textId="77777777" w:rsidR="00414672" w:rsidRPr="00414672" w:rsidRDefault="00414672" w:rsidP="00414672">
            <w:pPr>
              <w:pStyle w:val="aff0"/>
              <w:ind w:leftChars="0" w:left="393"/>
              <w:jc w:val="left"/>
              <w:rPr>
                <w:rFonts w:asciiTheme="minorEastAsia" w:eastAsiaTheme="minorEastAsia" w:hAnsiTheme="minorEastAsia"/>
              </w:rPr>
            </w:pPr>
            <w:r w:rsidRPr="00414672">
              <w:rPr>
                <w:rFonts w:asciiTheme="minorEastAsia" w:eastAsiaTheme="minorEastAsia" w:hAnsiTheme="minorEastAsia" w:hint="eastAsia"/>
              </w:rPr>
              <w:t>상품관리</w:t>
            </w:r>
            <w:r w:rsidRPr="00414672">
              <w:rPr>
                <w:rFonts w:asciiTheme="minorEastAsia" w:eastAsiaTheme="minorEastAsia" w:hAnsiTheme="minorEastAsia"/>
              </w:rPr>
              <w:t>&gt;</w:t>
            </w:r>
            <w:proofErr w:type="spellStart"/>
            <w:r w:rsidRPr="00414672">
              <w:rPr>
                <w:rFonts w:asciiTheme="minorEastAsia" w:eastAsiaTheme="minorEastAsia" w:hAnsiTheme="minorEastAsia"/>
              </w:rPr>
              <w:t>상품스케쥴</w:t>
            </w:r>
            <w:proofErr w:type="spellEnd"/>
            <w:r w:rsidRPr="00414672">
              <w:rPr>
                <w:rFonts w:asciiTheme="minorEastAsia" w:eastAsiaTheme="minorEastAsia" w:hAnsiTheme="minorEastAsia"/>
              </w:rPr>
              <w:t xml:space="preserve"> 관리&gt;[단편]PPV</w:t>
            </w:r>
          </w:p>
          <w:p w14:paraId="1BA9896A" w14:textId="77777777" w:rsidR="00414672" w:rsidRPr="00414672" w:rsidRDefault="00414672" w:rsidP="00414672">
            <w:pPr>
              <w:pStyle w:val="aff0"/>
              <w:ind w:leftChars="0" w:left="393"/>
              <w:jc w:val="left"/>
              <w:rPr>
                <w:rFonts w:asciiTheme="minorEastAsia" w:eastAsiaTheme="minorEastAsia" w:hAnsiTheme="minorEastAsia"/>
              </w:rPr>
            </w:pPr>
            <w:r w:rsidRPr="00414672">
              <w:rPr>
                <w:rFonts w:asciiTheme="minorEastAsia" w:eastAsiaTheme="minorEastAsia" w:hAnsiTheme="minorEastAsia" w:hint="eastAsia"/>
              </w:rPr>
              <w:t>상품관리</w:t>
            </w:r>
            <w:r w:rsidRPr="00414672">
              <w:rPr>
                <w:rFonts w:asciiTheme="minorEastAsia" w:eastAsiaTheme="minorEastAsia" w:hAnsiTheme="minorEastAsia"/>
              </w:rPr>
              <w:t>&gt;</w:t>
            </w:r>
            <w:proofErr w:type="spellStart"/>
            <w:r w:rsidRPr="00414672">
              <w:rPr>
                <w:rFonts w:asciiTheme="minorEastAsia" w:eastAsiaTheme="minorEastAsia" w:hAnsiTheme="minorEastAsia"/>
              </w:rPr>
              <w:t>상품스케쥴</w:t>
            </w:r>
            <w:proofErr w:type="spellEnd"/>
            <w:r w:rsidRPr="00414672">
              <w:rPr>
                <w:rFonts w:asciiTheme="minorEastAsia" w:eastAsiaTheme="minorEastAsia" w:hAnsiTheme="minorEastAsia"/>
              </w:rPr>
              <w:t xml:space="preserve"> 관리&gt;[</w:t>
            </w:r>
            <w:proofErr w:type="spellStart"/>
            <w:r w:rsidRPr="00414672">
              <w:rPr>
                <w:rFonts w:asciiTheme="minorEastAsia" w:eastAsiaTheme="minorEastAsia" w:hAnsiTheme="minorEastAsia"/>
              </w:rPr>
              <w:t>회차</w:t>
            </w:r>
            <w:proofErr w:type="spellEnd"/>
            <w:r w:rsidRPr="00414672">
              <w:rPr>
                <w:rFonts w:asciiTheme="minorEastAsia" w:eastAsiaTheme="minorEastAsia" w:hAnsiTheme="minorEastAsia"/>
              </w:rPr>
              <w:t>]PPV</w:t>
            </w:r>
          </w:p>
          <w:p w14:paraId="52096F37" w14:textId="5624FEAE" w:rsidR="00414672" w:rsidRDefault="00414672" w:rsidP="00414672">
            <w:pPr>
              <w:pStyle w:val="aff0"/>
              <w:numPr>
                <w:ilvl w:val="0"/>
                <w:numId w:val="58"/>
              </w:numPr>
              <w:ind w:leftChars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</w:t>
            </w:r>
            <w:r>
              <w:rPr>
                <w:rFonts w:asciiTheme="minorEastAsia" w:eastAsiaTheme="minorEastAsia" w:hAnsiTheme="minorEastAsia"/>
              </w:rPr>
              <w:t>P</w:t>
            </w:r>
            <w:r>
              <w:rPr>
                <w:rFonts w:asciiTheme="minorEastAsia" w:eastAsiaTheme="minorEastAsia" w:hAnsiTheme="minorEastAsia" w:hint="eastAsia"/>
              </w:rPr>
              <w:t>유형에 따른 에피소드 조회 및 스케쥴 수정 기능</w:t>
            </w:r>
          </w:p>
          <w:p w14:paraId="600A589E" w14:textId="756A57F2" w:rsidR="00414672" w:rsidRDefault="00414672" w:rsidP="00414672">
            <w:pPr>
              <w:pStyle w:val="aff0"/>
              <w:numPr>
                <w:ilvl w:val="0"/>
                <w:numId w:val="58"/>
              </w:numPr>
              <w:ind w:leftChars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엑셀을 통한 일괄 업로드 기능</w:t>
            </w:r>
          </w:p>
          <w:p w14:paraId="7631213E" w14:textId="77777777" w:rsidR="00414672" w:rsidRPr="00414672" w:rsidRDefault="00414672" w:rsidP="00414672">
            <w:pPr>
              <w:pStyle w:val="aff0"/>
              <w:ind w:leftChars="0" w:left="393"/>
              <w:jc w:val="left"/>
              <w:rPr>
                <w:rFonts w:asciiTheme="minorEastAsia" w:eastAsiaTheme="minorEastAsia" w:hAnsiTheme="minorEastAsia"/>
              </w:rPr>
            </w:pPr>
          </w:p>
          <w:p w14:paraId="4EFC644D" w14:textId="77777777" w:rsidR="00414672" w:rsidRPr="00414672" w:rsidRDefault="00414672" w:rsidP="00414672">
            <w:pPr>
              <w:pStyle w:val="aff0"/>
              <w:numPr>
                <w:ilvl w:val="0"/>
                <w:numId w:val="57"/>
              </w:numPr>
              <w:ind w:leftChars="0"/>
              <w:jc w:val="left"/>
              <w:rPr>
                <w:rFonts w:asciiTheme="minorEastAsia" w:eastAsiaTheme="minorEastAsia" w:hAnsiTheme="minorEastAsia"/>
              </w:rPr>
            </w:pPr>
            <w:r w:rsidRPr="00414672">
              <w:rPr>
                <w:rFonts w:asciiTheme="minorEastAsia" w:eastAsiaTheme="minorEastAsia" w:hAnsiTheme="minorEastAsia"/>
              </w:rPr>
              <w:t xml:space="preserve">[기능추가] </w:t>
            </w:r>
          </w:p>
          <w:p w14:paraId="793BCDA2" w14:textId="02139B54" w:rsidR="00414672" w:rsidRPr="00414672" w:rsidRDefault="00414672" w:rsidP="00414672">
            <w:pPr>
              <w:pStyle w:val="aff0"/>
              <w:ind w:leftChars="0" w:left="393"/>
              <w:jc w:val="left"/>
              <w:rPr>
                <w:rFonts w:asciiTheme="minorEastAsia" w:eastAsiaTheme="minorEastAsia" w:hAnsiTheme="minorEastAsia"/>
              </w:rPr>
            </w:pPr>
            <w:r w:rsidRPr="00414672">
              <w:rPr>
                <w:rFonts w:asciiTheme="minorEastAsia" w:eastAsiaTheme="minorEastAsia" w:hAnsiTheme="minorEastAsia" w:hint="eastAsia"/>
              </w:rPr>
              <w:t>일괄등록상품관리</w:t>
            </w:r>
            <w:r w:rsidRPr="00414672">
              <w:rPr>
                <w:rFonts w:asciiTheme="minorEastAsia" w:eastAsiaTheme="minorEastAsia" w:hAnsiTheme="minorEastAsia"/>
              </w:rPr>
              <w:t>&gt;VOD PPM 상품관리&gt;상품 상세의 [콘텐츠 목록(시리즈)]탭 선택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414672">
              <w:rPr>
                <w:rFonts w:asciiTheme="minorEastAsia" w:eastAsiaTheme="minorEastAsia" w:hAnsiTheme="minorEastAsia" w:hint="eastAsia"/>
              </w:rPr>
              <w:t>시</w:t>
            </w:r>
            <w:r w:rsidRPr="00414672">
              <w:rPr>
                <w:rFonts w:asciiTheme="minorEastAsia" w:eastAsiaTheme="minorEastAsia" w:hAnsiTheme="minorEastAsia"/>
              </w:rPr>
              <w:t xml:space="preserve"> [</w:t>
            </w:r>
            <w:proofErr w:type="spellStart"/>
            <w:r w:rsidRPr="00414672">
              <w:rPr>
                <w:rFonts w:asciiTheme="minorEastAsia" w:eastAsiaTheme="minorEastAsia" w:hAnsiTheme="minorEastAsia"/>
              </w:rPr>
              <w:t>시리즈일괄등록</w:t>
            </w:r>
            <w:proofErr w:type="spellEnd"/>
            <w:r w:rsidRPr="00414672">
              <w:rPr>
                <w:rFonts w:asciiTheme="minorEastAsia" w:eastAsiaTheme="minorEastAsia" w:hAnsiTheme="minorEastAsia"/>
              </w:rPr>
              <w:t>] 기능 추가</w:t>
            </w:r>
          </w:p>
        </w:tc>
        <w:tc>
          <w:tcPr>
            <w:tcW w:w="1501" w:type="dxa"/>
          </w:tcPr>
          <w:p w14:paraId="064CB15F" w14:textId="37C0BF8E" w:rsidR="00414672" w:rsidRDefault="00414672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박영희</w:t>
            </w:r>
          </w:p>
        </w:tc>
      </w:tr>
      <w:tr w:rsidR="00AF73BE" w:rsidRPr="001447B8" w14:paraId="03F8E69D" w14:textId="77777777" w:rsidTr="0078148C">
        <w:trPr>
          <w:trHeight w:val="243"/>
          <w:jc w:val="center"/>
        </w:trPr>
        <w:tc>
          <w:tcPr>
            <w:tcW w:w="1079" w:type="dxa"/>
          </w:tcPr>
          <w:p w14:paraId="288689AD" w14:textId="4892CE24" w:rsidR="00AF73BE" w:rsidRDefault="00AF73BE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  <w:r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60" w:type="dxa"/>
          </w:tcPr>
          <w:p w14:paraId="4C5C8013" w14:textId="450E2128" w:rsidR="00AF73BE" w:rsidRDefault="00AF73BE" w:rsidP="008D13B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021-11-30</w:t>
            </w:r>
          </w:p>
        </w:tc>
        <w:tc>
          <w:tcPr>
            <w:tcW w:w="5103" w:type="dxa"/>
          </w:tcPr>
          <w:p w14:paraId="788C3922" w14:textId="343AB616" w:rsidR="00AF73BE" w:rsidRDefault="00AF73BE" w:rsidP="00AF73BE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Release</w:t>
            </w:r>
            <w:r>
              <w:rPr>
                <w:rFonts w:asciiTheme="minorEastAsia" w:eastAsiaTheme="minorEastAsia" w:hAnsiTheme="minorEastAsia"/>
              </w:rPr>
              <w:t xml:space="preserve"> 5.3.20-hls</w:t>
            </w:r>
          </w:p>
          <w:p w14:paraId="13AA24A8" w14:textId="6E957FD2" w:rsidR="00AA3569" w:rsidRDefault="00AF73BE" w:rsidP="00AA3569">
            <w:pPr>
              <w:ind w:left="33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H</w:t>
            </w:r>
            <w:r>
              <w:rPr>
                <w:rFonts w:asciiTheme="minorEastAsia" w:eastAsiaTheme="minorEastAsia" w:hAnsiTheme="minorEastAsia"/>
              </w:rPr>
              <w:t>LS</w:t>
            </w:r>
            <w:r>
              <w:rPr>
                <w:rFonts w:asciiTheme="minorEastAsia" w:eastAsiaTheme="minorEastAsia" w:hAnsiTheme="minorEastAsia" w:hint="eastAsia"/>
              </w:rPr>
              <w:t>배포상태</w:t>
            </w:r>
            <w:r w:rsidR="00AA3569">
              <w:rPr>
                <w:rFonts w:asciiTheme="minorEastAsia" w:eastAsiaTheme="minorEastAsia" w:hAnsiTheme="minorEastAsia" w:hint="eastAsia"/>
              </w:rPr>
              <w:t xml:space="preserve">를 </w:t>
            </w:r>
            <w:r w:rsidR="00AA3569">
              <w:rPr>
                <w:rFonts w:asciiTheme="minorEastAsia" w:eastAsiaTheme="minorEastAsia" w:hAnsiTheme="minorEastAsia"/>
              </w:rPr>
              <w:t>RTSP</w:t>
            </w:r>
            <w:r w:rsidR="00AA3569">
              <w:rPr>
                <w:rFonts w:asciiTheme="minorEastAsia" w:eastAsiaTheme="minorEastAsia" w:hAnsiTheme="minorEastAsia" w:hint="eastAsia"/>
              </w:rPr>
              <w:t>와</w:t>
            </w:r>
            <w:r>
              <w:rPr>
                <w:rFonts w:asciiTheme="minorEastAsia" w:eastAsiaTheme="minorEastAsia" w:hAnsiTheme="minorEastAsia" w:hint="eastAsia"/>
              </w:rPr>
              <w:t xml:space="preserve"> 분리하여</w:t>
            </w:r>
            <w:r w:rsidR="00AA3569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제공</w:t>
            </w:r>
          </w:p>
        </w:tc>
        <w:tc>
          <w:tcPr>
            <w:tcW w:w="1501" w:type="dxa"/>
          </w:tcPr>
          <w:p w14:paraId="014D0D03" w14:textId="77777777" w:rsidR="00AF73BE" w:rsidRDefault="00AF73BE" w:rsidP="008D13B7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7AE650C8" w14:textId="65893F83" w:rsidR="005E25D5" w:rsidRPr="00AA3569" w:rsidRDefault="005E25D5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</w:rPr>
      </w:pPr>
      <w:bookmarkStart w:id="0" w:name="_Toc535136540"/>
      <w:bookmarkStart w:id="1" w:name="_Toc24797207"/>
      <w:bookmarkStart w:id="2" w:name="_Toc32050659"/>
      <w:bookmarkStart w:id="3" w:name="_Toc199054780"/>
      <w:bookmarkStart w:id="4" w:name="_Toc202061985"/>
    </w:p>
    <w:p w14:paraId="5D5672CF" w14:textId="587F5074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273E6981" w14:textId="3D153F65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732DCB26" w14:textId="3ED75941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6687F48B" w14:textId="08BD61D9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645F8424" w14:textId="3F5D4FC4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79C9E140" w14:textId="50D3464A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543C7067" w14:textId="2DB1125C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7D1A1F52" w14:textId="6E308D10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57A09DD1" w14:textId="47D33045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0BEF9CA3" w14:textId="0258DD54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262F9744" w14:textId="0ACAC494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1FE42714" w14:textId="0EBBDE6B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58507288" w14:textId="2146A612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2E5DD223" w14:textId="60535B22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78DC200F" w14:textId="2FC6D131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79541472" w14:textId="29A15CD7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2E736EA9" w14:textId="1D6918F9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63EFB82F" w14:textId="7E79D7F5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235EDFFF" w14:textId="09C3F535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3DA2B53E" w14:textId="260FCDD6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47585B11" w14:textId="23AA6A3A" w:rsidR="00414672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p w14:paraId="5BB9FEBF" w14:textId="77777777" w:rsidR="00414672" w:rsidRPr="001447B8" w:rsidRDefault="00414672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  <w:lang w:val="ko-KR"/>
        </w:rPr>
      </w:pPr>
    </w:p>
    <w:sdt>
      <w:sdtPr>
        <w:rPr>
          <w:rFonts w:asciiTheme="majorEastAsia" w:eastAsiaTheme="majorEastAsia" w:hAnsiTheme="majorEastAsia"/>
          <w:bCs w:val="0"/>
          <w:color w:val="auto"/>
          <w:sz w:val="20"/>
          <w:szCs w:val="20"/>
          <w:lang w:val="ko-KR"/>
        </w:rPr>
        <w:id w:val="70514659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0B60E67" w14:textId="77777777" w:rsidR="000767F0" w:rsidRPr="001447B8" w:rsidRDefault="000767F0" w:rsidP="000767F0">
          <w:pPr>
            <w:pStyle w:val="TOC"/>
            <w:rPr>
              <w:rFonts w:asciiTheme="majorEastAsia" w:eastAsiaTheme="majorEastAsia" w:hAnsiTheme="majorEastAsia"/>
            </w:rPr>
          </w:pPr>
          <w:r w:rsidRPr="001447B8">
            <w:rPr>
              <w:rFonts w:asciiTheme="majorEastAsia" w:eastAsiaTheme="majorEastAsia" w:hAnsiTheme="majorEastAsia" w:hint="eastAsia"/>
              <w:lang w:val="ko-KR"/>
            </w:rPr>
            <w:t>목차</w:t>
          </w:r>
        </w:p>
        <w:p w14:paraId="3650176F" w14:textId="68A29566" w:rsidR="002768DF" w:rsidRDefault="000767F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r w:rsidRPr="001447B8">
            <w:rPr>
              <w:rFonts w:asciiTheme="majorEastAsia" w:eastAsiaTheme="majorEastAsia" w:hAnsiTheme="majorEastAsia"/>
            </w:rPr>
            <w:fldChar w:fldCharType="begin"/>
          </w:r>
          <w:r w:rsidRPr="001447B8">
            <w:rPr>
              <w:rFonts w:asciiTheme="majorEastAsia" w:eastAsiaTheme="majorEastAsia" w:hAnsiTheme="majorEastAsia"/>
            </w:rPr>
            <w:instrText xml:space="preserve"> TOC \o "1-3" \h \z \u </w:instrText>
          </w:r>
          <w:r w:rsidRPr="001447B8">
            <w:rPr>
              <w:rFonts w:asciiTheme="majorEastAsia" w:eastAsiaTheme="majorEastAsia" w:hAnsiTheme="majorEastAsia"/>
            </w:rPr>
            <w:fldChar w:fldCharType="separate"/>
          </w:r>
          <w:hyperlink w:anchor="_Toc89196719" w:history="1">
            <w:r w:rsidR="002768DF" w:rsidRPr="00272AC5">
              <w:rPr>
                <w:rStyle w:val="aa"/>
                <w:noProof/>
              </w:rPr>
              <w:t>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개요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_Toc89196719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99FBEF6" w14:textId="4E6A054F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20" w:history="1">
            <w:r w:rsidR="002768DF" w:rsidRPr="00272AC5">
              <w:rPr>
                <w:rStyle w:val="aa"/>
                <w:noProof/>
              </w:rPr>
              <w:t>1.1.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메뉴 구성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06DC1B4" w14:textId="0E115A48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21" w:history="1">
            <w:r w:rsidR="002768DF" w:rsidRPr="00272AC5">
              <w:rPr>
                <w:rStyle w:val="aa"/>
                <w:noProof/>
              </w:rPr>
              <w:t>1.2.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용어 설명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DACE42A" w14:textId="26489658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2" w:history="1">
            <w:r w:rsidR="002768DF" w:rsidRPr="00272AC5">
              <w:rPr>
                <w:rStyle w:val="aa"/>
                <w:noProof/>
              </w:rPr>
              <w:t>1.2.1.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콘텐츠 구조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CBA0DEC" w14:textId="675D048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3" w:history="1">
            <w:r w:rsidR="002768DF" w:rsidRPr="00272AC5">
              <w:rPr>
                <w:rStyle w:val="aa"/>
                <w:noProof/>
              </w:rPr>
              <w:t>1.2.2.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주요 용어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8B521CE" w14:textId="4FB9683F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24" w:history="1">
            <w:r w:rsidR="002768DF" w:rsidRPr="00272AC5">
              <w:rPr>
                <w:rStyle w:val="aa"/>
                <w:noProof/>
              </w:rPr>
              <w:t>1.3. 주요 프로세스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7DE941C" w14:textId="22E33A33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5" w:history="1">
            <w:r w:rsidR="002768DF" w:rsidRPr="00272AC5">
              <w:rPr>
                <w:rStyle w:val="aa"/>
                <w:noProof/>
              </w:rPr>
              <w:t>1.3.1. Overall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0E4B976" w14:textId="36F7075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6" w:history="1">
            <w:r w:rsidR="002768DF" w:rsidRPr="00272AC5">
              <w:rPr>
                <w:rStyle w:val="aa"/>
                <w:noProof/>
              </w:rPr>
              <w:t>1.3.2. VOD PPM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1AB9BB1" w14:textId="074C2C4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7" w:history="1">
            <w:r w:rsidR="002768DF" w:rsidRPr="00272AC5">
              <w:rPr>
                <w:rStyle w:val="aa"/>
                <w:noProof/>
              </w:rPr>
              <w:t>1.3.3. PPS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F809524" w14:textId="420EF8C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8" w:history="1">
            <w:r w:rsidR="002768DF" w:rsidRPr="00272AC5">
              <w:rPr>
                <w:rStyle w:val="aa"/>
                <w:noProof/>
              </w:rPr>
              <w:t>1.3.4. PPP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2E656A0" w14:textId="72121D1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29" w:history="1">
            <w:r w:rsidR="002768DF" w:rsidRPr="00272AC5">
              <w:rPr>
                <w:rStyle w:val="aa"/>
                <w:noProof/>
              </w:rPr>
              <w:t>1.3.5. Channel PPM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_Toc89196729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9963316" w14:textId="7FD558A3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30" w:history="1">
            <w:r w:rsidR="002768DF" w:rsidRPr="00272AC5">
              <w:rPr>
                <w:rStyle w:val="aa"/>
                <w:noProof/>
              </w:rPr>
              <w:t>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기준정보관리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2328950" w14:textId="7EE6750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31" w:history="1">
            <w:r w:rsidR="002768DF" w:rsidRPr="00272AC5">
              <w:rPr>
                <w:rStyle w:val="aa"/>
                <w:noProof/>
              </w:rPr>
              <w:t>2.1.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PPV 상품기준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7CAB65A" w14:textId="2E837AA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2" w:history="1">
            <w:r w:rsidR="002768DF" w:rsidRPr="00272AC5">
              <w:rPr>
                <w:rStyle w:val="aa"/>
                <w:noProof/>
              </w:rPr>
              <w:t>2.1.1.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PPV 상품기준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6C270F0" w14:textId="5FFF7505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3" w:history="1">
            <w:r w:rsidR="002768DF" w:rsidRPr="00272AC5">
              <w:rPr>
                <w:rStyle w:val="aa"/>
                <w:noProof/>
              </w:rPr>
              <w:t>2.1.2.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PPV 상품기준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C7383A7" w14:textId="0163110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4" w:history="1">
            <w:r w:rsidR="002768DF" w:rsidRPr="00272AC5">
              <w:rPr>
                <w:rStyle w:val="aa"/>
                <w:noProof/>
              </w:rPr>
              <w:t>2.1.3.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PPV 상품기준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68E56B0" w14:textId="7593778B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35" w:history="1">
            <w:r w:rsidR="002768DF" w:rsidRPr="00272AC5">
              <w:rPr>
                <w:rStyle w:val="aa"/>
                <w:noProof/>
              </w:rPr>
              <w:t>2.2.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STB 결제관련문구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DA0808A" w14:textId="79363F4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6" w:history="1">
            <w:r w:rsidR="002768DF" w:rsidRPr="00272AC5">
              <w:rPr>
                <w:rStyle w:val="aa"/>
                <w:noProof/>
              </w:rPr>
              <w:t>2.2.1.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STB 결제관련문구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1702FD6" w14:textId="7FC9E43E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7" w:history="1">
            <w:r w:rsidR="002768DF" w:rsidRPr="00272AC5">
              <w:rPr>
                <w:rStyle w:val="aa"/>
                <w:noProof/>
              </w:rPr>
              <w:t>2.2.2.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STB 결제관련문구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7E7E868" w14:textId="72F58ED8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38" w:history="1">
            <w:r w:rsidR="002768DF" w:rsidRPr="00272AC5">
              <w:rPr>
                <w:rStyle w:val="aa"/>
                <w:noProof/>
              </w:rPr>
              <w:t>2.2.3.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STB 결제관련문구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6CB9215" w14:textId="54EC02B2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39" w:history="1">
            <w:r w:rsidR="002768DF" w:rsidRPr="00272AC5">
              <w:rPr>
                <w:rStyle w:val="aa"/>
                <w:noProof/>
              </w:rPr>
              <w:t>2.3.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모바일상품 정렬/안내문구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_Toc89196739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AB0013A" w14:textId="17E02DE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0" w:history="1">
            <w:r w:rsidR="002768DF" w:rsidRPr="00272AC5">
              <w:rPr>
                <w:rStyle w:val="aa"/>
                <w:noProof/>
              </w:rPr>
              <w:t>2.3.1.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분류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D2BE07F" w14:textId="1E4BB9A8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1" w:history="1">
            <w:r w:rsidR="002768DF" w:rsidRPr="00272AC5">
              <w:rPr>
                <w:rStyle w:val="aa"/>
                <w:noProof/>
              </w:rPr>
              <w:t>2.3.2.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상품매핑 및 순서관리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750141E" w14:textId="2CA6B729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42" w:history="1">
            <w:r w:rsidR="002768DF" w:rsidRPr="00272AC5">
              <w:rPr>
                <w:rStyle w:val="aa"/>
                <w:noProof/>
              </w:rPr>
              <w:t>2.4.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에피소드 상품그룹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620B4A5" w14:textId="6D64B72B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43" w:history="1">
            <w:r w:rsidR="002768DF" w:rsidRPr="00272AC5">
              <w:rPr>
                <w:rStyle w:val="aa"/>
                <w:noProof/>
              </w:rPr>
              <w:t>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콘텐츠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FBEC714" w14:textId="5413084A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44" w:history="1">
            <w:r w:rsidR="002768DF" w:rsidRPr="00272AC5">
              <w:rPr>
                <w:rStyle w:val="aa"/>
                <w:noProof/>
              </w:rPr>
              <w:t>3.1.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VOD PPM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4E81964" w14:textId="74898817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5" w:history="1">
            <w:r w:rsidR="002768DF" w:rsidRPr="00272AC5">
              <w:rPr>
                <w:rStyle w:val="aa"/>
                <w:noProof/>
              </w:rPr>
              <w:t>3.1.1.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722E3FA" w14:textId="7A619E7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6" w:history="1">
            <w:r w:rsidR="002768DF" w:rsidRPr="00272AC5">
              <w:rPr>
                <w:rStyle w:val="aa"/>
                <w:noProof/>
              </w:rPr>
              <w:t>3.1.2.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090AEB6" w14:textId="399677A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7" w:history="1">
            <w:r w:rsidR="002768DF" w:rsidRPr="00272AC5">
              <w:rPr>
                <w:rStyle w:val="aa"/>
                <w:noProof/>
              </w:rPr>
              <w:t>3.1.3.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27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98B3B22" w14:textId="3DD8B2FF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48" w:history="1">
            <w:r w:rsidR="002768DF" w:rsidRPr="00272AC5">
              <w:rPr>
                <w:rStyle w:val="aa"/>
                <w:noProof/>
              </w:rPr>
              <w:t>3.2.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VOD PPM 복합상품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34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D6857FA" w14:textId="61180C3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49" w:history="1">
            <w:r w:rsidR="002768DF" w:rsidRPr="00272AC5">
              <w:rPr>
                <w:rStyle w:val="aa"/>
                <w:noProof/>
              </w:rPr>
              <w:t>3.2.1.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_Toc89196749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35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703D662" w14:textId="57A4F4B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0" w:history="1">
            <w:r w:rsidR="002768DF" w:rsidRPr="00272AC5">
              <w:rPr>
                <w:rStyle w:val="aa"/>
                <w:noProof/>
              </w:rPr>
              <w:t>3.2.2.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36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94428CC" w14:textId="449CCF98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1" w:history="1">
            <w:r w:rsidR="002768DF" w:rsidRPr="00272AC5">
              <w:rPr>
                <w:rStyle w:val="aa"/>
                <w:noProof/>
              </w:rPr>
              <w:t>3.2.3.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38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6DDE09F" w14:textId="5F7FFD8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52" w:history="1">
            <w:r w:rsidR="002768DF" w:rsidRPr="00272AC5">
              <w:rPr>
                <w:rStyle w:val="aa"/>
                <w:noProof/>
              </w:rPr>
              <w:t>3.3.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PPS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8FEE450" w14:textId="4E3C8986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3" w:history="1">
            <w:r w:rsidR="002768DF" w:rsidRPr="00272AC5">
              <w:rPr>
                <w:rStyle w:val="aa"/>
                <w:noProof/>
              </w:rPr>
              <w:t>3.3.1.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589C5E0" w14:textId="45CDAF0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4" w:history="1">
            <w:r w:rsidR="002768DF" w:rsidRPr="00272AC5">
              <w:rPr>
                <w:rStyle w:val="aa"/>
                <w:noProof/>
              </w:rPr>
              <w:t>3.3.2.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1790308" w14:textId="27EF2C9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5" w:history="1">
            <w:r w:rsidR="002768DF" w:rsidRPr="00272AC5">
              <w:rPr>
                <w:rStyle w:val="aa"/>
                <w:noProof/>
              </w:rPr>
              <w:t>3.3.3.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A762FE3" w14:textId="7707D9C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56" w:history="1">
            <w:r w:rsidR="002768DF" w:rsidRPr="00272AC5">
              <w:rPr>
                <w:rStyle w:val="aa"/>
                <w:noProof/>
              </w:rPr>
              <w:t>3.4.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PPP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317D31C" w14:textId="373F11A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7" w:history="1">
            <w:r w:rsidR="002768DF" w:rsidRPr="00272AC5">
              <w:rPr>
                <w:rStyle w:val="aa"/>
                <w:noProof/>
              </w:rPr>
              <w:t>3.4.1.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49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40AA321" w14:textId="4C4D706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8" w:history="1">
            <w:r w:rsidR="002768DF" w:rsidRPr="00272AC5">
              <w:rPr>
                <w:rStyle w:val="aa"/>
                <w:noProof/>
              </w:rPr>
              <w:t>3.4.2.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720E72D" w14:textId="1E0756B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59" w:history="1">
            <w:r w:rsidR="002768DF" w:rsidRPr="00272AC5">
              <w:rPr>
                <w:rStyle w:val="aa"/>
                <w:noProof/>
              </w:rPr>
              <w:t>3.4.3.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_Toc89196759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451A069" w14:textId="0D3055D3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60" w:history="1">
            <w:r w:rsidR="002768DF" w:rsidRPr="00272AC5">
              <w:rPr>
                <w:rStyle w:val="aa"/>
                <w:noProof/>
              </w:rPr>
              <w:t>4. 채널 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A83A7C0" w14:textId="7DCACE8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61" w:history="1">
            <w:r w:rsidR="002768DF" w:rsidRPr="00272AC5">
              <w:rPr>
                <w:rStyle w:val="aa"/>
                <w:noProof/>
              </w:rPr>
              <w:t>4.1. 채널별 상품정보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7C72ECA" w14:textId="6249165E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2" w:history="1">
            <w:r w:rsidR="002768DF" w:rsidRPr="00272AC5">
              <w:rPr>
                <w:rStyle w:val="aa"/>
                <w:noProof/>
              </w:rPr>
              <w:t>4.1.1. 채널별 상품정보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F5AE482" w14:textId="3D1FB6C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3" w:history="1">
            <w:r w:rsidR="002768DF" w:rsidRPr="00272AC5">
              <w:rPr>
                <w:rStyle w:val="aa"/>
                <w:noProof/>
              </w:rPr>
              <w:t>4.1.2. 채널별 상품정보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CFD2312" w14:textId="3DDBA1E6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4" w:history="1">
            <w:r w:rsidR="002768DF" w:rsidRPr="00272AC5">
              <w:rPr>
                <w:rStyle w:val="aa"/>
                <w:noProof/>
              </w:rPr>
              <w:t>4.1.3. 채널별 상품정보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6374D32" w14:textId="3CF3F747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65" w:history="1">
            <w:r w:rsidR="002768DF" w:rsidRPr="00272AC5">
              <w:rPr>
                <w:rStyle w:val="aa"/>
                <w:noProof/>
              </w:rPr>
              <w:t>4.2. 채널 PPM 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29940F8" w14:textId="0E90B423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6" w:history="1">
            <w:r w:rsidR="002768DF" w:rsidRPr="00272AC5">
              <w:rPr>
                <w:rStyle w:val="aa"/>
                <w:noProof/>
              </w:rPr>
              <w:t>4.2.1.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59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C5E40B6" w14:textId="1AF91F65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7" w:history="1">
            <w:r w:rsidR="002768DF" w:rsidRPr="00272AC5">
              <w:rPr>
                <w:rStyle w:val="aa"/>
                <w:noProof/>
              </w:rPr>
              <w:t>4.2.2.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6E55F10" w14:textId="4FE3DC4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68" w:history="1">
            <w:r w:rsidR="002768DF" w:rsidRPr="00272AC5">
              <w:rPr>
                <w:rStyle w:val="aa"/>
                <w:noProof/>
              </w:rPr>
              <w:t>4.2.3.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87C8D3B" w14:textId="1BE43A2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69" w:history="1">
            <w:r w:rsidR="002768DF" w:rsidRPr="00272AC5">
              <w:rPr>
                <w:rStyle w:val="aa"/>
                <w:noProof/>
              </w:rPr>
              <w:t>4.3. 상품별 채널정보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_Toc89196769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D42CE8C" w14:textId="12EEE15C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70" w:history="1">
            <w:r w:rsidR="002768DF" w:rsidRPr="00272AC5">
              <w:rPr>
                <w:rStyle w:val="aa"/>
                <w:noProof/>
              </w:rPr>
              <w:t>4.4. 복합상품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6FAC0F4" w14:textId="5D36B7E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1" w:history="1">
            <w:r w:rsidR="002768DF" w:rsidRPr="00272AC5">
              <w:rPr>
                <w:rStyle w:val="aa"/>
                <w:noProof/>
              </w:rPr>
              <w:t>4.4.1.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CC9204A" w14:textId="42F3A42F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2" w:history="1">
            <w:r w:rsidR="002768DF" w:rsidRPr="00272AC5">
              <w:rPr>
                <w:rStyle w:val="aa"/>
                <w:noProof/>
              </w:rPr>
              <w:t>4.4.2.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AE893F2" w14:textId="4E7F7C8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3" w:history="1">
            <w:r w:rsidR="002768DF" w:rsidRPr="00272AC5">
              <w:rPr>
                <w:rStyle w:val="aa"/>
                <w:noProof/>
              </w:rPr>
              <w:t>4.4.3.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69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7807552" w14:textId="03021216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74" w:history="1">
            <w:r w:rsidR="002768DF" w:rsidRPr="00272AC5">
              <w:rPr>
                <w:rStyle w:val="aa"/>
                <w:noProof/>
              </w:rPr>
              <w:t>4.5. TIER 결합상품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6218C6D" w14:textId="0FF8A0DE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5" w:history="1">
            <w:r w:rsidR="002768DF" w:rsidRPr="00272AC5">
              <w:rPr>
                <w:rStyle w:val="aa"/>
                <w:noProof/>
              </w:rPr>
              <w:t>4.5.1.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0150FEF" w14:textId="7A8D9C4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6" w:history="1">
            <w:r w:rsidR="002768DF" w:rsidRPr="00272AC5">
              <w:rPr>
                <w:rStyle w:val="aa"/>
                <w:noProof/>
              </w:rPr>
              <w:t>4.5.2.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311119A" w14:textId="6858BA9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77" w:history="1">
            <w:r w:rsidR="002768DF" w:rsidRPr="00272AC5">
              <w:rPr>
                <w:rStyle w:val="aa"/>
                <w:noProof/>
              </w:rPr>
              <w:t>4.5.3.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0DD0941" w14:textId="5A23BB51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78" w:history="1">
            <w:r w:rsidR="002768DF" w:rsidRPr="00272AC5">
              <w:rPr>
                <w:rStyle w:val="aa"/>
                <w:noProof/>
              </w:rPr>
              <w:t>5. 통합결제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AB8C0F5" w14:textId="7FAF1330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79" w:history="1">
            <w:r w:rsidR="002768DF" w:rsidRPr="00272AC5">
              <w:rPr>
                <w:rStyle w:val="aa"/>
                <w:noProof/>
              </w:rPr>
              <w:t>5.1. 고객별 결제수단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_Toc89196779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CCF2F47" w14:textId="388F4317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0" w:history="1">
            <w:r w:rsidR="002768DF" w:rsidRPr="00272AC5">
              <w:rPr>
                <w:rStyle w:val="aa"/>
                <w:noProof/>
              </w:rPr>
              <w:t>5.1.1. 고객별 결제수단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3557A15" w14:textId="48B80C0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1" w:history="1">
            <w:r w:rsidR="002768DF" w:rsidRPr="00272AC5">
              <w:rPr>
                <w:rStyle w:val="aa"/>
                <w:noProof/>
              </w:rPr>
              <w:t>5.1.2. 고객별 결제수단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1392F74" w14:textId="63A9ECD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2" w:history="1">
            <w:r w:rsidR="002768DF" w:rsidRPr="00272AC5">
              <w:rPr>
                <w:rStyle w:val="aa"/>
                <w:noProof/>
              </w:rPr>
              <w:t>5.1.3. 고객별 결제수단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9DE34FC" w14:textId="7F03C66D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83" w:history="1">
            <w:r w:rsidR="002768DF" w:rsidRPr="00272AC5">
              <w:rPr>
                <w:rStyle w:val="aa"/>
                <w:noProof/>
              </w:rPr>
              <w:t>5.2. T멤버쉽할인정보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CA351BC" w14:textId="17A3119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4" w:history="1">
            <w:r w:rsidR="002768DF" w:rsidRPr="00272AC5">
              <w:rPr>
                <w:rStyle w:val="aa"/>
                <w:noProof/>
              </w:rPr>
              <w:t>5.2.1. T멤버쉽할인정보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0836265" w14:textId="55396EF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5" w:history="1">
            <w:r w:rsidR="002768DF" w:rsidRPr="00272AC5">
              <w:rPr>
                <w:rStyle w:val="aa"/>
                <w:noProof/>
              </w:rPr>
              <w:t>5.2.2. T멤버쉽할인정보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B62644B" w14:textId="3911343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6" w:history="1">
            <w:r w:rsidR="002768DF" w:rsidRPr="00272AC5">
              <w:rPr>
                <w:rStyle w:val="aa"/>
                <w:noProof/>
              </w:rPr>
              <w:t>5.2.3. T멤버쉽할인정보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8AE57CB" w14:textId="37B734B3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87" w:history="1">
            <w:r w:rsidR="002768DF" w:rsidRPr="00272AC5">
              <w:rPr>
                <w:rStyle w:val="aa"/>
                <w:noProof/>
              </w:rPr>
              <w:t>5.3. OK캐쉬백결제수단정보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36ACDF7" w14:textId="56194FA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88" w:history="1">
            <w:r w:rsidR="002768DF" w:rsidRPr="00272AC5">
              <w:rPr>
                <w:rStyle w:val="aa"/>
                <w:noProof/>
              </w:rPr>
              <w:t>5.4. 결제수단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36C5C4C" w14:textId="0841DDE8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89" w:history="1">
            <w:r w:rsidR="002768DF" w:rsidRPr="00272AC5">
              <w:rPr>
                <w:rStyle w:val="aa"/>
                <w:noProof/>
              </w:rPr>
              <w:t>5.4.1. 결제수단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_Toc89196789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79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F1DD6C8" w14:textId="4FCF86B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90" w:history="1">
            <w:r w:rsidR="002768DF" w:rsidRPr="00272AC5">
              <w:rPr>
                <w:rStyle w:val="aa"/>
                <w:noProof/>
              </w:rPr>
              <w:t>5.4.2. 결제수단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6C58435" w14:textId="5EEB48E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91" w:history="1">
            <w:r w:rsidR="002768DF" w:rsidRPr="00272AC5">
              <w:rPr>
                <w:rStyle w:val="aa"/>
                <w:noProof/>
              </w:rPr>
              <w:t>5.4.3. 결제수단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26DBF04" w14:textId="4FB758C8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92" w:history="1">
            <w:r w:rsidR="002768DF" w:rsidRPr="00272AC5">
              <w:rPr>
                <w:rStyle w:val="aa"/>
                <w:rFonts w:asciiTheme="majorHAnsi" w:eastAsiaTheme="majorHAnsi" w:hAnsiTheme="majorHAnsi"/>
                <w:noProof/>
              </w:rPr>
              <w:t>부록1 – 상품 등록 시 해상도 선택 정책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745ED84" w14:textId="72A14C4C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793" w:history="1">
            <w:r w:rsidR="002768DF" w:rsidRPr="00272AC5">
              <w:rPr>
                <w:rStyle w:val="aa"/>
                <w:noProof/>
              </w:rPr>
              <w:t>6.</w:t>
            </w:r>
            <w:r w:rsidR="002768DF" w:rsidRPr="00272AC5">
              <w:rPr>
                <w:rStyle w:val="aa"/>
                <w:rFonts w:asciiTheme="majorEastAsia" w:eastAsiaTheme="majorEastAsia" w:hAnsiTheme="majorEastAsia"/>
                <w:noProof/>
              </w:rPr>
              <w:t xml:space="preserve"> 월정액약정 관련 기능추가 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>(2019.05.23)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0B5E4E7" w14:textId="4704FE06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94" w:history="1">
            <w:r w:rsidR="002768DF" w:rsidRPr="00272AC5">
              <w:rPr>
                <w:rStyle w:val="aa"/>
                <w:noProof/>
              </w:rPr>
              <w:t>6.1. 문서의 내용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D1B46CF" w14:textId="35D6CE22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95" w:history="1">
            <w:r w:rsidR="002768DF" w:rsidRPr="00272AC5">
              <w:rPr>
                <w:rStyle w:val="aa"/>
                <w:noProof/>
              </w:rPr>
              <w:t>6.2. 월정액 약정 개념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A786BAF" w14:textId="635A173D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796" w:history="1">
            <w:r w:rsidR="002768DF" w:rsidRPr="00272AC5">
              <w:rPr>
                <w:rStyle w:val="aa"/>
                <w:noProof/>
              </w:rPr>
              <w:t>6.3. VOD PPM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8C7F56A" w14:textId="7261B2E5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97" w:history="1">
            <w:r w:rsidR="002768DF" w:rsidRPr="00272AC5">
              <w:rPr>
                <w:rStyle w:val="aa"/>
                <w:noProof/>
              </w:rPr>
              <w:t>6.3.1.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A1E9901" w14:textId="41B5CFA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98" w:history="1">
            <w:r w:rsidR="002768DF" w:rsidRPr="00272AC5">
              <w:rPr>
                <w:rStyle w:val="aa"/>
                <w:noProof/>
              </w:rPr>
              <w:t>6.3.2.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2E0AFBB" w14:textId="6EF41209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799" w:history="1">
            <w:r w:rsidR="002768DF" w:rsidRPr="00272AC5">
              <w:rPr>
                <w:rStyle w:val="aa"/>
                <w:noProof/>
              </w:rPr>
              <w:t>6.3.3.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_Toc89196799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85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0C24FDC" w14:textId="490D1B72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00" w:history="1">
            <w:r w:rsidR="002768DF" w:rsidRPr="00272AC5">
              <w:rPr>
                <w:rStyle w:val="aa"/>
                <w:noProof/>
              </w:rPr>
              <w:t>6.4. VOD PPM 복합상품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97E63DF" w14:textId="4D56FDD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1" w:history="1">
            <w:r w:rsidR="002768DF" w:rsidRPr="00272AC5">
              <w:rPr>
                <w:rStyle w:val="aa"/>
                <w:noProof/>
              </w:rPr>
              <w:t>6.4.1.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0CA2E48" w14:textId="58B922BE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2" w:history="1">
            <w:r w:rsidR="002768DF" w:rsidRPr="00272AC5">
              <w:rPr>
                <w:rStyle w:val="aa"/>
                <w:noProof/>
              </w:rPr>
              <w:t>6.4.2.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75E69CF" w14:textId="778E7A87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3" w:history="1">
            <w:r w:rsidR="002768DF" w:rsidRPr="00272AC5">
              <w:rPr>
                <w:rStyle w:val="aa"/>
                <w:noProof/>
              </w:rPr>
              <w:t>6.4.3.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C0DE205" w14:textId="084776D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04" w:history="1">
            <w:r w:rsidR="002768DF" w:rsidRPr="00272AC5">
              <w:rPr>
                <w:rStyle w:val="aa"/>
                <w:noProof/>
              </w:rPr>
              <w:t>6.5. 채널 PPM 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BA4C004" w14:textId="4D706B8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5" w:history="1">
            <w:r w:rsidR="002768DF" w:rsidRPr="00272AC5">
              <w:rPr>
                <w:rStyle w:val="aa"/>
                <w:noProof/>
              </w:rPr>
              <w:t>6.5.1.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A67505E" w14:textId="6E6A0607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6" w:history="1">
            <w:r w:rsidR="002768DF" w:rsidRPr="00272AC5">
              <w:rPr>
                <w:rStyle w:val="aa"/>
                <w:noProof/>
              </w:rPr>
              <w:t>6.5.2.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882E3D0" w14:textId="0963E2BD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7" w:history="1">
            <w:r w:rsidR="002768DF" w:rsidRPr="00272AC5">
              <w:rPr>
                <w:rStyle w:val="aa"/>
                <w:noProof/>
              </w:rPr>
              <w:t>6.5.3.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98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06A8F36" w14:textId="79F8D999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08" w:history="1">
            <w:r w:rsidR="002768DF" w:rsidRPr="00272AC5">
              <w:rPr>
                <w:rStyle w:val="aa"/>
                <w:noProof/>
              </w:rPr>
              <w:t>6.6. 복합상품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304CCA2" w14:textId="05CBE36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09" w:history="1">
            <w:r w:rsidR="002768DF" w:rsidRPr="00272AC5">
              <w:rPr>
                <w:rStyle w:val="aa"/>
                <w:noProof/>
              </w:rPr>
              <w:t>6.6.1. 상품 목록 조회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_Toc89196809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A2B174D" w14:textId="6B0F428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10" w:history="1">
            <w:r w:rsidR="002768DF" w:rsidRPr="00272AC5">
              <w:rPr>
                <w:rStyle w:val="aa"/>
                <w:noProof/>
              </w:rPr>
              <w:t>6.6.2. 상품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229C483" w14:textId="1458E0A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11" w:history="1">
            <w:r w:rsidR="002768DF" w:rsidRPr="00272AC5">
              <w:rPr>
                <w:rStyle w:val="aa"/>
                <w:noProof/>
              </w:rPr>
              <w:t>6.6.3. 상품 상세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7649068" w14:textId="71F2466B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12" w:history="1">
            <w:r w:rsidR="002768DF" w:rsidRPr="00272AC5">
              <w:rPr>
                <w:rStyle w:val="aa"/>
                <w:noProof/>
              </w:rPr>
              <w:t>7.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상품권관리 기능 추가 (2019.06.21)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804D62D" w14:textId="3439D20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13" w:history="1">
            <w:r w:rsidR="002768DF" w:rsidRPr="00272AC5">
              <w:rPr>
                <w:rStyle w:val="aa"/>
                <w:noProof/>
              </w:rPr>
              <w:t>7.1. 월정액: 기간권(BTVD-4861)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C994183" w14:textId="2A7EC42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14" w:history="1">
            <w:r w:rsidR="002768DF" w:rsidRPr="00272AC5">
              <w:rPr>
                <w:rStyle w:val="aa"/>
                <w:noProof/>
              </w:rPr>
              <w:t>7.1.1. 상품목록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E72E4CD" w14:textId="198811A4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15" w:history="1">
            <w:r w:rsidR="002768DF" w:rsidRPr="00272AC5">
              <w:rPr>
                <w:rStyle w:val="aa"/>
                <w:noProof/>
              </w:rPr>
              <w:t>7.1.2. 상품등록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8C07EBD" w14:textId="2E21C11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16" w:history="1">
            <w:r w:rsidR="002768DF" w:rsidRPr="00272AC5">
              <w:rPr>
                <w:rStyle w:val="aa"/>
                <w:noProof/>
              </w:rPr>
              <w:t>7.1.3. 가격스케쥴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109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BCAF2A7" w14:textId="67AAE32F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17" w:history="1">
            <w:r w:rsidR="002768DF" w:rsidRPr="00272AC5">
              <w:rPr>
                <w:rStyle w:val="aa"/>
                <w:noProof/>
              </w:rPr>
              <w:t>7.2. 채널정보관리 메뉴명 변경(BTVD-5328)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3CBA9EA" w14:textId="4C3E8F30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18" w:history="1">
            <w:r w:rsidR="002768DF" w:rsidRPr="00272AC5">
              <w:rPr>
                <w:rStyle w:val="aa"/>
                <w:noProof/>
              </w:rPr>
              <w:t>7.3. 채널PPM상품관리, 복합상품관리 상품 삭제 버튼 Hidden 처리(BTVD-4870)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7424728" w14:textId="606CED12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19" w:history="1">
            <w:r w:rsidR="002768DF" w:rsidRPr="00272AC5">
              <w:rPr>
                <w:rStyle w:val="aa"/>
                <w:noProof/>
              </w:rPr>
              <w:t>7.4. PPM+커머스 (BTVD-4869)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_Toc89196819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4B09881" w14:textId="34DAC920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0" w:history="1">
            <w:r w:rsidR="002768DF" w:rsidRPr="00272AC5">
              <w:rPr>
                <w:rStyle w:val="aa"/>
                <w:noProof/>
              </w:rPr>
              <w:t>7.5. 통합결제&gt;고객별 결제수단관리 추가 (BTVD-4650)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5D777F0" w14:textId="2BD6AB60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21" w:history="1">
            <w:r w:rsidR="002768DF" w:rsidRPr="00272AC5">
              <w:rPr>
                <w:rStyle w:val="aa"/>
                <w:noProof/>
              </w:rPr>
              <w:t>8.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PPM+커머스 기능추가 (2019.08.02)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620FB52" w14:textId="05E489DA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2" w:history="1">
            <w:r w:rsidR="002768DF" w:rsidRPr="00272AC5">
              <w:rPr>
                <w:rStyle w:val="aa"/>
                <w:noProof/>
              </w:rPr>
              <w:t>8.1. 문서의 내용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A56370E" w14:textId="450638EC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3" w:history="1">
            <w:r w:rsidR="002768DF" w:rsidRPr="00272AC5">
              <w:rPr>
                <w:rStyle w:val="aa"/>
                <w:noProof/>
              </w:rPr>
              <w:t>8.2.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88AEBC1" w14:textId="323F86CF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24" w:history="1">
            <w:r w:rsidR="002768DF" w:rsidRPr="00272AC5">
              <w:rPr>
                <w:rStyle w:val="aa"/>
                <w:noProof/>
              </w:rPr>
              <w:t>8.2.1. PPM+커머스 (BTVD-4869)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4831286" w14:textId="4CC04CBF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25" w:history="1">
            <w:r w:rsidR="002768DF" w:rsidRPr="00272AC5">
              <w:rPr>
                <w:rStyle w:val="aa"/>
                <w:noProof/>
              </w:rPr>
              <w:t>9.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PPM상품팩 뱃지이미지 유형추가 (2020.05.04)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36A5620" w14:textId="3523783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6" w:history="1">
            <w:r w:rsidR="002768DF" w:rsidRPr="00272AC5">
              <w:rPr>
                <w:rStyle w:val="aa"/>
                <w:noProof/>
              </w:rPr>
              <w:t>9.1.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176F35A" w14:textId="12516C33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7" w:history="1">
            <w:r w:rsidR="002768DF" w:rsidRPr="00272AC5">
              <w:rPr>
                <w:rStyle w:val="aa"/>
                <w:noProof/>
              </w:rPr>
              <w:t>9.2. PPM 상품팩에 뱃지이미지 2종추가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B62827C" w14:textId="2DDC5DBA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28" w:history="1">
            <w:r w:rsidR="002768DF" w:rsidRPr="00272AC5">
              <w:rPr>
                <w:rStyle w:val="aa"/>
                <w:noProof/>
              </w:rPr>
              <w:t>10.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5.2.6 - 효할인유형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D34B121" w14:textId="11CC209B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29" w:history="1">
            <w:r w:rsidR="002768DF" w:rsidRPr="00272AC5">
              <w:rPr>
                <w:rStyle w:val="aa"/>
                <w:noProof/>
              </w:rPr>
              <w:t>10.1.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_Toc89196829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97C0FE8" w14:textId="10F174F0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30" w:history="1">
            <w:r w:rsidR="002768DF" w:rsidRPr="00272AC5">
              <w:rPr>
                <w:rStyle w:val="aa"/>
                <w:noProof/>
              </w:rPr>
              <w:t>10.2. 효할인(할인정보관리) 메뉴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77B3E14" w14:textId="07437A69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31" w:history="1">
            <w:r w:rsidR="002768DF" w:rsidRPr="00272AC5">
              <w:rPr>
                <w:rStyle w:val="aa"/>
                <w:noProof/>
              </w:rPr>
              <w:t>10.3. 할인정보관리(효할인) 목록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E09566A" w14:textId="750422C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32" w:history="1">
            <w:r w:rsidR="002768DF" w:rsidRPr="00272AC5">
              <w:rPr>
                <w:rStyle w:val="aa"/>
                <w:noProof/>
              </w:rPr>
              <w:t>10.4. 할인정보관리(효할인) 등록 정보관리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119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744EF7C" w14:textId="089EE3FE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33" w:history="1">
            <w:r w:rsidR="002768DF" w:rsidRPr="00272AC5">
              <w:rPr>
                <w:rStyle w:val="aa"/>
                <w:noProof/>
              </w:rPr>
              <w:t>11.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5.2.8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AA42CC1" w14:textId="44214DE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34" w:history="1">
            <w:r w:rsidR="002768DF" w:rsidRPr="00272AC5">
              <w:rPr>
                <w:rStyle w:val="aa"/>
                <w:noProof/>
              </w:rPr>
              <w:t>11.1.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755D79C" w14:textId="4F2A76A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35" w:history="1">
            <w:r w:rsidR="002768DF" w:rsidRPr="00272AC5">
              <w:rPr>
                <w:rStyle w:val="aa"/>
                <w:noProof/>
              </w:rPr>
              <w:t>11.2. POC TV 대상 판매대상 구분 여부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33D39F1" w14:textId="5F8D83A9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36" w:history="1">
            <w:r w:rsidR="002768DF" w:rsidRPr="00272AC5">
              <w:rPr>
                <w:rStyle w:val="aa"/>
                <w:noProof/>
              </w:rPr>
              <w:t>11.2.1. VOD PPM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EE483DA" w14:textId="4EB78C8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37" w:history="1">
            <w:r w:rsidR="002768DF" w:rsidRPr="00272AC5">
              <w:rPr>
                <w:rStyle w:val="aa"/>
                <w:noProof/>
              </w:rPr>
              <w:t>11.2.2. VOD PPM 복합상품관리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FA32FF7" w14:textId="2A5640D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38" w:history="1">
            <w:r w:rsidR="002768DF" w:rsidRPr="00272AC5">
              <w:rPr>
                <w:rStyle w:val="aa"/>
                <w:noProof/>
              </w:rPr>
              <w:t>11.2.3. PPS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2740B8B" w14:textId="117FE8A6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39" w:history="1">
            <w:r w:rsidR="002768DF" w:rsidRPr="00272AC5">
              <w:rPr>
                <w:rStyle w:val="aa"/>
                <w:noProof/>
              </w:rPr>
              <w:t>11.2.4. PPP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_Toc89196839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8EBB43B" w14:textId="7BBCC70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0" w:history="1">
            <w:r w:rsidR="002768DF" w:rsidRPr="00272AC5">
              <w:rPr>
                <w:rStyle w:val="aa"/>
                <w:noProof/>
              </w:rPr>
              <w:t>11.3. “결제창 배너이미지” 유형추가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56E0203" w14:textId="4E81A1E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41" w:history="1">
            <w:r w:rsidR="002768DF" w:rsidRPr="00272AC5">
              <w:rPr>
                <w:rStyle w:val="aa"/>
                <w:noProof/>
              </w:rPr>
              <w:t>11.3.1. VOD PPM 상품관리 /VOD PPM 복합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8503157" w14:textId="37C82AB9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2" w:history="1">
            <w:r w:rsidR="002768DF" w:rsidRPr="00272AC5">
              <w:rPr>
                <w:rStyle w:val="aa"/>
                <w:noProof/>
              </w:rPr>
              <w:t>11.4. 약정기간 코드/기간 별 노출여부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781A102" w14:textId="160CABC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43" w:history="1">
            <w:r w:rsidR="002768DF" w:rsidRPr="00272AC5">
              <w:rPr>
                <w:rStyle w:val="aa"/>
                <w:noProof/>
              </w:rPr>
              <w:t>11.4.1. VOD PPM 상품관리 /VOD PPM 복합 상품관리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128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30AB1BB" w14:textId="0FD251C0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44" w:history="1">
            <w:r w:rsidR="002768DF" w:rsidRPr="00272AC5">
              <w:rPr>
                <w:rStyle w:val="aa"/>
                <w:noProof/>
              </w:rPr>
              <w:t>12.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5.3.4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C510AE7" w14:textId="401835BB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5" w:history="1">
            <w:r w:rsidR="002768DF" w:rsidRPr="00272AC5">
              <w:rPr>
                <w:rStyle w:val="aa"/>
                <w:noProof/>
              </w:rPr>
              <w:t>12.1.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C1C340E" w14:textId="631E8EAA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6" w:history="1">
            <w:r w:rsidR="002768DF" w:rsidRPr="00272AC5">
              <w:rPr>
                <w:rStyle w:val="aa"/>
                <w:noProof/>
              </w:rPr>
              <w:t>12.2. 월정액 가입 무료시청 서비스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105EBE7" w14:textId="251B906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7" w:history="1">
            <w:r w:rsidR="002768DF" w:rsidRPr="00272AC5">
              <w:rPr>
                <w:rStyle w:val="aa"/>
                <w:noProof/>
              </w:rPr>
              <w:t>12.3. 정산 CP(거래처)지정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B37EFA2" w14:textId="2FD8FC77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48" w:history="1">
            <w:r w:rsidR="002768DF" w:rsidRPr="00272AC5">
              <w:rPr>
                <w:rStyle w:val="aa"/>
                <w:noProof/>
              </w:rPr>
              <w:t>13.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5.3.8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6BF0F736" w14:textId="6715920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49" w:history="1">
            <w:r w:rsidR="002768DF" w:rsidRPr="00272AC5">
              <w:rPr>
                <w:rStyle w:val="aa"/>
                <w:noProof/>
              </w:rPr>
              <w:t>13.1.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_Toc89196849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648B8E6" w14:textId="44B6FEC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0" w:history="1">
            <w:r w:rsidR="002768DF" w:rsidRPr="00272AC5">
              <w:rPr>
                <w:rStyle w:val="aa"/>
                <w:noProof/>
              </w:rPr>
              <w:t>13.2. 달멤버십 결제/적립제도 설정 기능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EEA00C7" w14:textId="20418F8C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51" w:history="1">
            <w:r w:rsidR="002768DF" w:rsidRPr="00272AC5">
              <w:rPr>
                <w:rStyle w:val="aa"/>
                <w:noProof/>
              </w:rPr>
              <w:t>13.2.1. 달멤버십 정보 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22CDF75" w14:textId="19F1ACF1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52" w:history="1">
            <w:r w:rsidR="002768DF" w:rsidRPr="00272AC5">
              <w:rPr>
                <w:rStyle w:val="aa"/>
                <w:noProof/>
              </w:rPr>
              <w:t>13.2.2. 월정액 상품 별 달멤버십 설정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E856D70" w14:textId="3BB3DCA2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3" w:history="1">
            <w:r w:rsidR="002768DF" w:rsidRPr="00272AC5">
              <w:rPr>
                <w:rStyle w:val="aa"/>
                <w:noProof/>
              </w:rPr>
              <w:t>13.3. 간편결제도입으로 결제수단 유형추가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FC424C0" w14:textId="518BE66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4" w:history="1">
            <w:r w:rsidR="002768DF" w:rsidRPr="00272AC5">
              <w:rPr>
                <w:rStyle w:val="aa"/>
                <w:noProof/>
              </w:rPr>
              <w:t>13.4. “복합VOD PPM OMNI팩”유형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137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2C2A308" w14:textId="500C9798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5" w:history="1">
            <w:r w:rsidR="002768DF" w:rsidRPr="00272AC5">
              <w:rPr>
                <w:rStyle w:val="aa"/>
                <w:noProof/>
              </w:rPr>
              <w:t>13.5. PLCC: 결제창 배너 이미지 영역의 배경이미지 및 호출URL입력 기능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FF5361C" w14:textId="529649F4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6" w:history="1">
            <w:r w:rsidR="002768DF" w:rsidRPr="00272AC5">
              <w:rPr>
                <w:rStyle w:val="aa"/>
                <w:noProof/>
              </w:rPr>
              <w:t>13.6. UI524 이상 버전용 “결제창 배너이미지”등록기능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139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3D299F99" w14:textId="0C4AA022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57" w:history="1">
            <w:r w:rsidR="002768DF" w:rsidRPr="00272AC5">
              <w:rPr>
                <w:rStyle w:val="aa"/>
                <w:noProof/>
              </w:rPr>
              <w:t>14.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5.3.12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0DC78BE" w14:textId="632160D5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8" w:history="1">
            <w:r w:rsidR="002768DF" w:rsidRPr="00272AC5">
              <w:rPr>
                <w:rStyle w:val="aa"/>
                <w:noProof/>
              </w:rPr>
              <w:t>14.1.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510C16E" w14:textId="2C8B9955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59" w:history="1">
            <w:r w:rsidR="002768DF" w:rsidRPr="00272AC5">
              <w:rPr>
                <w:rStyle w:val="aa"/>
                <w:noProof/>
              </w:rPr>
              <w:t>14.2. 대상 POC항목에 “HEB” 추가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_Toc89196859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ED9597B" w14:textId="7D91F27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0" w:history="1">
            <w:r w:rsidR="002768DF" w:rsidRPr="00272AC5">
              <w:rPr>
                <w:rStyle w:val="aa"/>
                <w:noProof/>
              </w:rPr>
              <w:t>14.2.1. PPV상품기준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434A6B5C" w14:textId="6083B7D9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1" w:history="1">
            <w:r w:rsidR="002768DF" w:rsidRPr="00272AC5">
              <w:rPr>
                <w:rStyle w:val="aa"/>
                <w:noProof/>
              </w:rPr>
              <w:t>14.2.2. VOD PPM 상품 관리/VOD PPM 복합 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141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90575F0" w14:textId="28B78622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2" w:history="1">
            <w:r w:rsidR="002768DF" w:rsidRPr="00272AC5">
              <w:rPr>
                <w:rStyle w:val="aa"/>
                <w:noProof/>
              </w:rPr>
              <w:t>14.2.3. PPS 상품 관리/PPP 상품 관리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142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18A3B54" w14:textId="61794798" w:rsidR="002768DF" w:rsidRDefault="00000000">
          <w:pPr>
            <w:pStyle w:val="12"/>
            <w:ind w:left="100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0"/>
              <w:szCs w:val="22"/>
            </w:rPr>
          </w:pPr>
          <w:hyperlink w:anchor="_Toc89196863" w:history="1">
            <w:r w:rsidR="002768DF" w:rsidRPr="00272AC5">
              <w:rPr>
                <w:rStyle w:val="aa"/>
                <w:noProof/>
              </w:rPr>
              <w:t>15.</w:t>
            </w:r>
            <w:r w:rsidR="002768DF" w:rsidRPr="00272AC5">
              <w:rPr>
                <w:rStyle w:val="aa"/>
                <w:rFonts w:asciiTheme="minorEastAsia" w:hAnsiTheme="minorEastAsia"/>
                <w:noProof/>
              </w:rPr>
              <w:t xml:space="preserve"> Release 5.3.18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F12AF67" w14:textId="0F6E3F2E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64" w:history="1">
            <w:r w:rsidR="002768DF" w:rsidRPr="00272AC5">
              <w:rPr>
                <w:rStyle w:val="aa"/>
                <w:noProof/>
              </w:rPr>
              <w:t>15.1.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ADFCA7F" w14:textId="53133CDA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65" w:history="1">
            <w:r w:rsidR="002768DF" w:rsidRPr="00272AC5">
              <w:rPr>
                <w:rStyle w:val="aa"/>
                <w:noProof/>
              </w:rPr>
              <w:t>15.2. [단편]PPV 스케쥴 조회 및 일괄등록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6686BCC" w14:textId="5A75029F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6" w:history="1">
            <w:r w:rsidR="002768DF" w:rsidRPr="00272AC5">
              <w:rPr>
                <w:rStyle w:val="aa"/>
                <w:noProof/>
              </w:rPr>
              <w:t>15.2.1. [단편]PPV상품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_Toc89196866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143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EFC6ADF" w14:textId="66BA6CFA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7" w:history="1">
            <w:r w:rsidR="002768DF" w:rsidRPr="00272AC5">
              <w:rPr>
                <w:rStyle w:val="aa"/>
                <w:noProof/>
              </w:rPr>
              <w:t>15.2.2. [단편]PPV상품 엑셀일괄업로드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_Toc89196867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144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49CA6EE" w14:textId="664B24E7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68" w:history="1">
            <w:r w:rsidR="002768DF" w:rsidRPr="00272AC5">
              <w:rPr>
                <w:rStyle w:val="aa"/>
                <w:noProof/>
              </w:rPr>
              <w:t>15.3. [회차]PPV 스케쥴 조회 및 일괄등록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_Toc89196868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8BCE1F6" w14:textId="25D08D17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69" w:history="1">
            <w:r w:rsidR="002768DF" w:rsidRPr="00272AC5">
              <w:rPr>
                <w:rStyle w:val="aa"/>
                <w:noProof/>
              </w:rPr>
              <w:t>15.3.1. [회차]PPV상품 조회/수정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_Toc89196869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145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21356A9E" w14:textId="2E2BB89B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70" w:history="1">
            <w:r w:rsidR="002768DF" w:rsidRPr="00272AC5">
              <w:rPr>
                <w:rStyle w:val="aa"/>
                <w:noProof/>
              </w:rPr>
              <w:t>15.3.2. [회차]PPV상품 엑셀일괄업로드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_Toc89196870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146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947F77B" w14:textId="694B1973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71" w:history="1">
            <w:r w:rsidR="002768DF" w:rsidRPr="00272AC5">
              <w:rPr>
                <w:rStyle w:val="aa"/>
                <w:noProof/>
              </w:rPr>
              <w:t>15.4. PPM 시리즈 일괄등록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_Toc89196871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8EDF97B" w14:textId="24DE6680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72" w:history="1">
            <w:r w:rsidR="002768DF" w:rsidRPr="00272AC5">
              <w:rPr>
                <w:rStyle w:val="aa"/>
                <w:noProof/>
              </w:rPr>
              <w:t>15.4.1. 시리즈 엑셀일괄업로드’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_Toc89196872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148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5C88CEAE" w14:textId="447028C1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73" w:history="1">
            <w:r w:rsidR="002768DF" w:rsidRPr="00272AC5">
              <w:rPr>
                <w:rStyle w:val="aa"/>
                <w:noProof/>
              </w:rPr>
              <w:t>15.5. 변경 내역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_Toc89196873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150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076DD1BD" w14:textId="531CB03C" w:rsidR="002768DF" w:rsidRDefault="00000000">
          <w:pPr>
            <w:pStyle w:val="21"/>
            <w:ind w:left="400"/>
            <w:rPr>
              <w:rFonts w:asciiTheme="minorHAnsi" w:eastAsiaTheme="minorEastAsia" w:hAnsiTheme="minorHAnsi" w:cstheme="minorBidi"/>
              <w:b w:val="0"/>
              <w:noProof/>
              <w:kern w:val="2"/>
              <w:sz w:val="20"/>
              <w:szCs w:val="22"/>
            </w:rPr>
          </w:pPr>
          <w:hyperlink w:anchor="_Toc89196874" w:history="1">
            <w:r w:rsidR="002768DF" w:rsidRPr="00272AC5">
              <w:rPr>
                <w:rStyle w:val="aa"/>
                <w:noProof/>
              </w:rPr>
              <w:t>15.6. HLS배포상태 분리노출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_Toc89196874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150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1B14020D" w14:textId="49E10D29" w:rsidR="002768DF" w:rsidRDefault="00000000">
          <w:pPr>
            <w:pStyle w:val="32"/>
            <w:ind w:left="600"/>
            <w:rPr>
              <w:rFonts w:asciiTheme="minorHAnsi" w:eastAsiaTheme="minorEastAsia" w:hAnsiTheme="minorHAnsi" w:cstheme="minorBidi"/>
              <w:b w:val="0"/>
              <w:noProof/>
              <w:kern w:val="2"/>
            </w:rPr>
          </w:pPr>
          <w:hyperlink w:anchor="_Toc89196875" w:history="1">
            <w:r w:rsidR="002768DF" w:rsidRPr="00272AC5">
              <w:rPr>
                <w:rStyle w:val="aa"/>
                <w:noProof/>
              </w:rPr>
              <w:t>15.6.1. HLS 배포상태 노출</w:t>
            </w:r>
            <w:r w:rsidR="002768DF">
              <w:rPr>
                <w:noProof/>
                <w:webHidden/>
              </w:rPr>
              <w:tab/>
            </w:r>
            <w:r w:rsidR="002768DF">
              <w:rPr>
                <w:noProof/>
                <w:webHidden/>
              </w:rPr>
              <w:fldChar w:fldCharType="begin"/>
            </w:r>
            <w:r w:rsidR="002768DF">
              <w:rPr>
                <w:noProof/>
                <w:webHidden/>
              </w:rPr>
              <w:instrText xml:space="preserve"> PAGEREF _Toc89196875 \h </w:instrText>
            </w:r>
            <w:r w:rsidR="002768DF">
              <w:rPr>
                <w:noProof/>
                <w:webHidden/>
              </w:rPr>
            </w:r>
            <w:r w:rsidR="002768DF">
              <w:rPr>
                <w:noProof/>
                <w:webHidden/>
              </w:rPr>
              <w:fldChar w:fldCharType="separate"/>
            </w:r>
            <w:r w:rsidR="002768DF">
              <w:rPr>
                <w:noProof/>
                <w:webHidden/>
              </w:rPr>
              <w:t>150</w:t>
            </w:r>
            <w:r w:rsidR="002768DF">
              <w:rPr>
                <w:noProof/>
                <w:webHidden/>
              </w:rPr>
              <w:fldChar w:fldCharType="end"/>
            </w:r>
          </w:hyperlink>
        </w:p>
        <w:p w14:paraId="7D4A98A0" w14:textId="699F5DA6" w:rsidR="000767F0" w:rsidRDefault="000767F0" w:rsidP="00B416B9">
          <w:pPr>
            <w:rPr>
              <w:rFonts w:asciiTheme="majorEastAsia" w:eastAsiaTheme="majorEastAsia" w:hAnsiTheme="majorEastAsia"/>
              <w:b/>
              <w:lang w:val="ko-KR"/>
            </w:rPr>
          </w:pPr>
          <w:r w:rsidRPr="001447B8">
            <w:rPr>
              <w:rFonts w:asciiTheme="majorEastAsia" w:eastAsiaTheme="majorEastAsia" w:hAnsiTheme="majorEastAsia"/>
              <w:b/>
              <w:bCs/>
              <w:lang w:val="ko-KR"/>
            </w:rPr>
            <w:fldChar w:fldCharType="end"/>
          </w:r>
        </w:p>
      </w:sdtContent>
    </w:sdt>
    <w:p w14:paraId="31CE370D" w14:textId="77777777" w:rsidR="007F270A" w:rsidRDefault="007F270A" w:rsidP="00B416B9">
      <w:pPr>
        <w:rPr>
          <w:rFonts w:asciiTheme="majorEastAsia" w:eastAsiaTheme="majorEastAsia" w:hAnsiTheme="majorEastAsia"/>
          <w:b/>
          <w:lang w:val="ko-KR"/>
        </w:rPr>
      </w:pPr>
    </w:p>
    <w:p w14:paraId="4F22AA30" w14:textId="77777777" w:rsidR="007F270A" w:rsidRDefault="007F270A" w:rsidP="00B416B9">
      <w:pPr>
        <w:rPr>
          <w:rFonts w:asciiTheme="majorEastAsia" w:eastAsiaTheme="majorEastAsia" w:hAnsiTheme="majorEastAsia"/>
          <w:b/>
          <w:lang w:val="ko-KR"/>
        </w:rPr>
      </w:pPr>
    </w:p>
    <w:p w14:paraId="45145B0D" w14:textId="77777777" w:rsidR="007F270A" w:rsidRPr="001447B8" w:rsidRDefault="007F270A" w:rsidP="00B416B9">
      <w:pPr>
        <w:rPr>
          <w:rFonts w:asciiTheme="majorEastAsia" w:eastAsiaTheme="majorEastAsia" w:hAnsiTheme="majorEastAsia"/>
        </w:rPr>
      </w:pPr>
    </w:p>
    <w:p w14:paraId="38F5D1F9" w14:textId="77777777" w:rsidR="000767F0" w:rsidRPr="001447B8" w:rsidRDefault="000767F0" w:rsidP="000767F0">
      <w:pPr>
        <w:pStyle w:val="1"/>
        <w:rPr>
          <w:rFonts w:asciiTheme="majorEastAsia" w:eastAsiaTheme="majorEastAsia" w:hAnsiTheme="majorEastAsia"/>
        </w:rPr>
      </w:pPr>
      <w:bookmarkStart w:id="5" w:name="_Toc514267082"/>
      <w:bookmarkStart w:id="6" w:name="_Toc89196719"/>
      <w:bookmarkStart w:id="7" w:name="_Toc4246872"/>
      <w:bookmarkStart w:id="8" w:name="_Toc183505211"/>
      <w:r w:rsidRPr="001447B8">
        <w:rPr>
          <w:rFonts w:asciiTheme="majorEastAsia" w:eastAsiaTheme="majorEastAsia" w:hAnsiTheme="majorEastAsia" w:hint="eastAsia"/>
        </w:rPr>
        <w:lastRenderedPageBreak/>
        <w:t>개요</w:t>
      </w:r>
      <w:bookmarkEnd w:id="5"/>
      <w:bookmarkEnd w:id="6"/>
    </w:p>
    <w:p w14:paraId="4985058A" w14:textId="77777777" w:rsidR="000767F0" w:rsidRPr="001447B8" w:rsidRDefault="000767F0" w:rsidP="000767F0">
      <w:pPr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>이 문서는 CMS(Contents Management System) 콘텐츠 관리 시스템을 상세하게 설명함으로써, 누구나 손쉽게 사용할 수 있도록 하는데, 목적으로 한다.</w:t>
      </w:r>
    </w:p>
    <w:p w14:paraId="0F324EEF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bookmarkStart w:id="9" w:name="_Toc514267083"/>
      <w:bookmarkStart w:id="10" w:name="_Toc89196720"/>
      <w:r w:rsidRPr="001447B8">
        <w:rPr>
          <w:rFonts w:asciiTheme="majorEastAsia" w:eastAsiaTheme="majorEastAsia" w:hAnsiTheme="majorEastAsia"/>
        </w:rPr>
        <w:t>메뉴</w:t>
      </w:r>
      <w:r w:rsidRPr="001447B8">
        <w:rPr>
          <w:rFonts w:asciiTheme="majorEastAsia" w:eastAsiaTheme="majorEastAsia" w:hAnsiTheme="majorEastAsia" w:hint="eastAsia"/>
        </w:rPr>
        <w:t xml:space="preserve"> 구성</w:t>
      </w:r>
      <w:bookmarkEnd w:id="9"/>
      <w:bookmarkEnd w:id="10"/>
    </w:p>
    <w:p w14:paraId="180AEB76" w14:textId="77777777" w:rsidR="000767F0" w:rsidRPr="001447B8" w:rsidRDefault="000767F0" w:rsidP="000767F0">
      <w:pPr>
        <w:pStyle w:val="-3"/>
        <w:ind w:left="400"/>
        <w:rPr>
          <w:rFonts w:asciiTheme="majorEastAsia" w:eastAsiaTheme="majorEastAsia" w:hAnsiTheme="majorEastAsia"/>
        </w:rPr>
      </w:pPr>
    </w:p>
    <w:tbl>
      <w:tblPr>
        <w:tblStyle w:val="afb"/>
        <w:tblW w:w="9106" w:type="dxa"/>
        <w:tblLook w:val="04A0" w:firstRow="1" w:lastRow="0" w:firstColumn="1" w:lastColumn="0" w:noHBand="0" w:noVBand="1"/>
      </w:tblPr>
      <w:tblGrid>
        <w:gridCol w:w="3035"/>
        <w:gridCol w:w="3035"/>
        <w:gridCol w:w="3036"/>
      </w:tblGrid>
      <w:tr w:rsidR="000767F0" w:rsidRPr="001447B8" w14:paraId="350BE9CE" w14:textId="77777777" w:rsidTr="0078148C">
        <w:trPr>
          <w:tblHeader/>
        </w:trPr>
        <w:tc>
          <w:tcPr>
            <w:tcW w:w="3035" w:type="dxa"/>
            <w:shd w:val="clear" w:color="auto" w:fill="C6D9F1" w:themeFill="text2" w:themeFillTint="33"/>
          </w:tcPr>
          <w:p w14:paraId="75F7D00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Level 1</w:t>
            </w:r>
          </w:p>
        </w:tc>
        <w:tc>
          <w:tcPr>
            <w:tcW w:w="3035" w:type="dxa"/>
            <w:shd w:val="clear" w:color="auto" w:fill="C6D9F1" w:themeFill="text2" w:themeFillTint="33"/>
          </w:tcPr>
          <w:p w14:paraId="3EF4854B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Level 2</w:t>
            </w:r>
          </w:p>
        </w:tc>
        <w:tc>
          <w:tcPr>
            <w:tcW w:w="3036" w:type="dxa"/>
            <w:shd w:val="clear" w:color="auto" w:fill="C6D9F1" w:themeFill="text2" w:themeFillTint="33"/>
          </w:tcPr>
          <w:p w14:paraId="45AA65B0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Level 4</w:t>
            </w:r>
          </w:p>
        </w:tc>
      </w:tr>
      <w:tr w:rsidR="00B86CDD" w:rsidRPr="001447B8" w14:paraId="48BA1C5E" w14:textId="77777777" w:rsidTr="0078148C">
        <w:trPr>
          <w:trHeight w:val="399"/>
        </w:trPr>
        <w:tc>
          <w:tcPr>
            <w:tcW w:w="3035" w:type="dxa"/>
            <w:vMerge w:val="restart"/>
            <w:vAlign w:val="center"/>
          </w:tcPr>
          <w:p w14:paraId="251547A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상품 관리</w:t>
            </w:r>
          </w:p>
        </w:tc>
        <w:tc>
          <w:tcPr>
            <w:tcW w:w="3035" w:type="dxa"/>
            <w:vMerge w:val="restart"/>
            <w:vAlign w:val="center"/>
          </w:tcPr>
          <w:p w14:paraId="3C6A6D8B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 xml:space="preserve">기준정보관리　</w:t>
            </w:r>
          </w:p>
        </w:tc>
        <w:tc>
          <w:tcPr>
            <w:tcW w:w="3036" w:type="dxa"/>
            <w:vAlign w:val="center"/>
          </w:tcPr>
          <w:p w14:paraId="59F936D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PPV상품기준관리</w:t>
            </w:r>
          </w:p>
        </w:tc>
      </w:tr>
      <w:tr w:rsidR="00B86CDD" w:rsidRPr="001447B8" w14:paraId="5418A834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26DF0D74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5613E3AC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541210BB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STB 결제관련 문구 관리</w:t>
            </w:r>
          </w:p>
        </w:tc>
      </w:tr>
      <w:tr w:rsidR="00B86CDD" w:rsidRPr="001447B8" w14:paraId="057F8115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50F9BDA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7EDF661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1F11B5F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모바일상품 정렬/안내문구</w:t>
            </w:r>
          </w:p>
        </w:tc>
      </w:tr>
      <w:tr w:rsidR="00B86CDD" w:rsidRPr="001447B8" w14:paraId="1F0FB672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787B1C3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7BBB42F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5A05796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에피소드 상품그룹 관리</w:t>
            </w:r>
          </w:p>
        </w:tc>
      </w:tr>
      <w:tr w:rsidR="00B86CDD" w:rsidRPr="001447B8" w14:paraId="3ED81C73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38D6EC3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2830A152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 xml:space="preserve">콘텐츠상품관리　</w:t>
            </w:r>
          </w:p>
        </w:tc>
        <w:tc>
          <w:tcPr>
            <w:tcW w:w="3036" w:type="dxa"/>
            <w:vAlign w:val="center"/>
          </w:tcPr>
          <w:p w14:paraId="6CA98820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VOD PPM 상품관리</w:t>
            </w:r>
          </w:p>
        </w:tc>
      </w:tr>
      <w:tr w:rsidR="00B86CDD" w:rsidRPr="001447B8" w14:paraId="1F76BFDB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3C8461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35369450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09E4895F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VOD PPM 복합상품관리</w:t>
            </w:r>
          </w:p>
        </w:tc>
      </w:tr>
      <w:tr w:rsidR="00B86CDD" w:rsidRPr="001447B8" w14:paraId="2A49D8C1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29AAECD5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D4C6AAB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17A4D9F2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PPS 상품관리</w:t>
            </w:r>
          </w:p>
        </w:tc>
      </w:tr>
      <w:tr w:rsidR="00B86CDD" w:rsidRPr="001447B8" w14:paraId="3C00F7F7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6E0D34A9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0BAA1B5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17E80B2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PPP 상품관리</w:t>
            </w:r>
          </w:p>
        </w:tc>
      </w:tr>
      <w:tr w:rsidR="00B86CDD" w:rsidRPr="001447B8" w14:paraId="3A5951D8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C3590E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7E05B7E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 xml:space="preserve">채널상품관리　</w:t>
            </w:r>
          </w:p>
        </w:tc>
        <w:tc>
          <w:tcPr>
            <w:tcW w:w="3036" w:type="dxa"/>
            <w:vAlign w:val="center"/>
          </w:tcPr>
          <w:p w14:paraId="3C6CF0A9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채널별상품정보관리</w:t>
            </w:r>
            <w:proofErr w:type="spellEnd"/>
          </w:p>
        </w:tc>
      </w:tr>
      <w:tr w:rsidR="00B86CDD" w:rsidRPr="001447B8" w14:paraId="2DCCB099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FA5AC21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1C92D9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7DE74EF3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채널PPM상품관리</w:t>
            </w:r>
          </w:p>
        </w:tc>
      </w:tr>
      <w:tr w:rsidR="00B86CDD" w:rsidRPr="001447B8" w14:paraId="40E8E617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209F9BD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262AAB80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4E0214E8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복합상품관리</w:t>
            </w:r>
          </w:p>
        </w:tc>
      </w:tr>
      <w:tr w:rsidR="00B86CDD" w:rsidRPr="001447B8" w14:paraId="6C1BF990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41CFEA14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053E66B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0DBB78F5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TIER결합상품관리</w:t>
            </w:r>
          </w:p>
        </w:tc>
      </w:tr>
      <w:tr w:rsidR="00B86CDD" w:rsidRPr="001447B8" w14:paraId="16941F19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841E9C0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63B11588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 xml:space="preserve">통합결제관리　</w:t>
            </w:r>
          </w:p>
        </w:tc>
        <w:tc>
          <w:tcPr>
            <w:tcW w:w="3036" w:type="dxa"/>
            <w:vAlign w:val="center"/>
          </w:tcPr>
          <w:p w14:paraId="1B93F7BF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고객별결제수단</w:t>
            </w:r>
          </w:p>
        </w:tc>
      </w:tr>
      <w:tr w:rsidR="00B86CDD" w:rsidRPr="001447B8" w14:paraId="776909FD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4B79CB3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A75BB40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319D378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T</w:t>
            </w:r>
            <w:proofErr w:type="spellStart"/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멤버쉽할인정보</w:t>
            </w:r>
            <w:proofErr w:type="spellEnd"/>
          </w:p>
        </w:tc>
      </w:tr>
      <w:tr w:rsidR="00B86CDD" w:rsidRPr="001447B8" w14:paraId="052569EB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13B1331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001965B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27F1DFDA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OK</w:t>
            </w:r>
            <w:proofErr w:type="spellStart"/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캐쉬백결제수단정보</w:t>
            </w:r>
            <w:proofErr w:type="spellEnd"/>
          </w:p>
        </w:tc>
      </w:tr>
      <w:tr w:rsidR="00B86CDD" w:rsidRPr="001447B8" w14:paraId="62C1CAB5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75D06EF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6DFB8E6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1FC4FA44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결제수단관리</w:t>
            </w:r>
          </w:p>
        </w:tc>
      </w:tr>
      <w:tr w:rsidR="00B86CDD" w:rsidRPr="001447B8" w14:paraId="75AD0F5B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3F8A70F3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3D1BE309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71E1920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할인정보관리</w:t>
            </w:r>
          </w:p>
        </w:tc>
      </w:tr>
      <w:tr w:rsidR="00B86CDD" w:rsidRPr="001447B8" w14:paraId="6893D60D" w14:textId="77777777" w:rsidTr="0078148C">
        <w:trPr>
          <w:trHeight w:val="399"/>
        </w:trPr>
        <w:tc>
          <w:tcPr>
            <w:tcW w:w="3035" w:type="dxa"/>
            <w:vMerge/>
            <w:vAlign w:val="center"/>
          </w:tcPr>
          <w:p w14:paraId="0B330209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3EE1BD01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</w:p>
        </w:tc>
        <w:tc>
          <w:tcPr>
            <w:tcW w:w="3036" w:type="dxa"/>
            <w:vAlign w:val="center"/>
          </w:tcPr>
          <w:p w14:paraId="751CAFDE" w14:textId="77777777" w:rsidR="00B86CDD" w:rsidRPr="001447B8" w:rsidRDefault="00B86CDD" w:rsidP="0078148C">
            <w:pPr>
              <w:spacing w:line="240" w:lineRule="auto"/>
              <w:jc w:val="left"/>
              <w:rPr>
                <w:rFonts w:asciiTheme="majorEastAsia" w:eastAsiaTheme="majorEastAsia" w:hAnsiTheme="majorEastAsia" w:cs="Arial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달멤버십</w:t>
            </w:r>
            <w:proofErr w:type="spellEnd"/>
            <w:r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 xml:space="preserve"> 사용/</w:t>
            </w:r>
            <w:proofErr w:type="spellStart"/>
            <w:r>
              <w:rPr>
                <w:rFonts w:asciiTheme="majorEastAsia" w:eastAsiaTheme="majorEastAsia" w:hAnsiTheme="majorEastAsia" w:cs="Arial" w:hint="eastAsia"/>
                <w:sz w:val="18"/>
                <w:szCs w:val="18"/>
              </w:rPr>
              <w:t>저립</w:t>
            </w:r>
            <w:proofErr w:type="spellEnd"/>
          </w:p>
        </w:tc>
      </w:tr>
    </w:tbl>
    <w:p w14:paraId="0A879B0D" w14:textId="77777777" w:rsidR="000767F0" w:rsidRPr="001447B8" w:rsidRDefault="000767F0" w:rsidP="000767F0">
      <w:pPr>
        <w:rPr>
          <w:rFonts w:asciiTheme="majorEastAsia" w:eastAsiaTheme="majorEastAsia" w:hAnsiTheme="majorEastAsia"/>
        </w:rPr>
      </w:pPr>
    </w:p>
    <w:p w14:paraId="0F53EB89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</w:rPr>
        <w:br w:type="page"/>
      </w:r>
      <w:bookmarkStart w:id="11" w:name="_Toc89196721"/>
      <w:r w:rsidRPr="001447B8">
        <w:rPr>
          <w:rFonts w:asciiTheme="majorEastAsia" w:eastAsiaTheme="majorEastAsia" w:hAnsiTheme="majorEastAsia" w:hint="eastAsia"/>
        </w:rPr>
        <w:lastRenderedPageBreak/>
        <w:t>용어 설명</w:t>
      </w:r>
      <w:bookmarkEnd w:id="11"/>
    </w:p>
    <w:p w14:paraId="217FA7E2" w14:textId="05C24A73" w:rsidR="000767F0" w:rsidRPr="001447B8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12" w:name="_Toc89196722"/>
      <w:r w:rsidRPr="001447B8">
        <w:rPr>
          <w:rFonts w:asciiTheme="majorEastAsia" w:eastAsiaTheme="majorEastAsia" w:hAnsiTheme="majorEastAsia" w:hint="eastAsia"/>
        </w:rPr>
        <w:t>콘텐츠 구조</w:t>
      </w:r>
      <w:bookmarkEnd w:id="12"/>
    </w:p>
    <w:p w14:paraId="39585D06" w14:textId="77777777" w:rsidR="000767F0" w:rsidRPr="001447B8" w:rsidRDefault="000767F0" w:rsidP="000767F0">
      <w:pPr>
        <w:pStyle w:val="4"/>
        <w:ind w:left="200" w:right="200"/>
      </w:pPr>
      <w:r w:rsidRPr="001447B8">
        <w:rPr>
          <w:rFonts w:hint="eastAsia"/>
        </w:rPr>
        <w:t>타이틀/단편</w:t>
      </w:r>
    </w:p>
    <w:p w14:paraId="0DF57371" w14:textId="77777777" w:rsidR="000767F0" w:rsidRPr="001447B8" w:rsidRDefault="000767F0" w:rsidP="000767F0">
      <w:pPr>
        <w:pStyle w:val="-3"/>
        <w:ind w:left="400"/>
        <w:rPr>
          <w:rFonts w:asciiTheme="majorEastAsia" w:eastAsiaTheme="majorEastAsia" w:hAnsiTheme="majorEastAsia"/>
        </w:rPr>
      </w:pPr>
    </w:p>
    <w:p w14:paraId="1C5A7BBD" w14:textId="77777777" w:rsidR="000767F0" w:rsidRPr="001447B8" w:rsidRDefault="000767F0" w:rsidP="000767F0">
      <w:pPr>
        <w:pStyle w:val="-3"/>
        <w:keepNext/>
        <w:ind w:left="40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  <w:noProof/>
        </w:rPr>
        <w:drawing>
          <wp:inline distT="0" distB="0" distL="0" distR="0" wp14:anchorId="51D647FF" wp14:editId="102D96BF">
            <wp:extent cx="5116965" cy="287900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99" cy="2880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9B24A" w14:textId="77777777" w:rsidR="000767F0" w:rsidRPr="001447B8" w:rsidRDefault="000767F0" w:rsidP="000767F0">
      <w:pPr>
        <w:pStyle w:val="ae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</w:rPr>
        <w:t>콘텐츠 구조 예 - 영화 1</w:t>
      </w:r>
    </w:p>
    <w:p w14:paraId="6449964D" w14:textId="77777777" w:rsidR="000767F0" w:rsidRPr="001447B8" w:rsidRDefault="000767F0" w:rsidP="000767F0">
      <w:pPr>
        <w:pStyle w:val="-3"/>
        <w:ind w:left="400"/>
        <w:rPr>
          <w:rFonts w:asciiTheme="majorEastAsia" w:eastAsiaTheme="majorEastAsia" w:hAnsiTheme="majorEastAsia"/>
        </w:rPr>
      </w:pPr>
    </w:p>
    <w:p w14:paraId="7617E482" w14:textId="77777777" w:rsidR="000767F0" w:rsidRPr="001447B8" w:rsidRDefault="000767F0" w:rsidP="000767F0">
      <w:pPr>
        <w:pStyle w:val="-3"/>
        <w:keepNext/>
        <w:ind w:left="40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  <w:noProof/>
        </w:rPr>
        <w:drawing>
          <wp:inline distT="0" distB="0" distL="0" distR="0" wp14:anchorId="7DF3E625" wp14:editId="66421507">
            <wp:extent cx="5129048" cy="2768856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38" cy="2769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63595" w14:textId="77777777" w:rsidR="000767F0" w:rsidRPr="001447B8" w:rsidRDefault="000767F0" w:rsidP="000767F0">
      <w:pPr>
        <w:pStyle w:val="ae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</w:rPr>
        <w:t xml:space="preserve">콘텐츠 구조 예 - 영화 </w:t>
      </w:r>
      <w:r w:rsidRPr="001447B8">
        <w:rPr>
          <w:rFonts w:asciiTheme="majorEastAsia" w:eastAsiaTheme="majorEastAsia" w:hAnsiTheme="majorEastAsia" w:hint="eastAsia"/>
        </w:rPr>
        <w:t>2</w:t>
      </w:r>
    </w:p>
    <w:p w14:paraId="3C624D67" w14:textId="77777777" w:rsidR="000767F0" w:rsidRPr="001447B8" w:rsidRDefault="000767F0" w:rsidP="000767F0">
      <w:pPr>
        <w:pStyle w:val="4"/>
        <w:ind w:left="200" w:right="200"/>
      </w:pPr>
      <w:r w:rsidRPr="001447B8">
        <w:rPr>
          <w:rFonts w:hint="eastAsia"/>
        </w:rPr>
        <w:lastRenderedPageBreak/>
        <w:t>시즌/</w:t>
      </w:r>
      <w:proofErr w:type="spellStart"/>
      <w:r w:rsidRPr="001447B8">
        <w:rPr>
          <w:rFonts w:hint="eastAsia"/>
        </w:rPr>
        <w:t>회차</w:t>
      </w:r>
      <w:proofErr w:type="spellEnd"/>
    </w:p>
    <w:p w14:paraId="22402BB5" w14:textId="77777777" w:rsidR="000767F0" w:rsidRPr="001447B8" w:rsidRDefault="000767F0" w:rsidP="000767F0">
      <w:pPr>
        <w:pStyle w:val="-3"/>
        <w:ind w:left="400"/>
        <w:rPr>
          <w:rFonts w:asciiTheme="majorEastAsia" w:eastAsiaTheme="majorEastAsia" w:hAnsiTheme="majorEastAsia"/>
        </w:rPr>
      </w:pPr>
    </w:p>
    <w:p w14:paraId="12D97694" w14:textId="77777777" w:rsidR="000767F0" w:rsidRPr="001447B8" w:rsidRDefault="000767F0" w:rsidP="000767F0">
      <w:pPr>
        <w:pStyle w:val="-3"/>
        <w:keepNext/>
        <w:ind w:left="40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  <w:noProof/>
        </w:rPr>
        <w:drawing>
          <wp:inline distT="0" distB="0" distL="0" distR="0" wp14:anchorId="3EA9B985" wp14:editId="24AB9A10">
            <wp:extent cx="5116986" cy="2190939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543" cy="2195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6CB9B" w14:textId="77777777" w:rsidR="000767F0" w:rsidRPr="001447B8" w:rsidRDefault="000767F0" w:rsidP="000767F0">
      <w:pPr>
        <w:pStyle w:val="ae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</w:rPr>
        <w:t xml:space="preserve">그림 </w:t>
      </w:r>
      <w:r w:rsidRPr="001447B8">
        <w:rPr>
          <w:rFonts w:asciiTheme="majorEastAsia" w:eastAsiaTheme="majorEastAsia" w:hAnsiTheme="majorEastAsia"/>
          <w:noProof/>
        </w:rPr>
        <w:t xml:space="preserve">7 </w:t>
      </w:r>
      <w:r w:rsidRPr="001447B8">
        <w:rPr>
          <w:rFonts w:asciiTheme="majorEastAsia" w:eastAsiaTheme="majorEastAsia" w:hAnsiTheme="majorEastAsia" w:hint="eastAsia"/>
          <w:noProof/>
        </w:rPr>
        <w:t xml:space="preserve">콘텐츠 구조 예 </w:t>
      </w:r>
      <w:r w:rsidRPr="001447B8">
        <w:rPr>
          <w:rFonts w:asciiTheme="majorEastAsia" w:eastAsiaTheme="majorEastAsia" w:hAnsiTheme="majorEastAsia"/>
          <w:noProof/>
        </w:rPr>
        <w:t>–</w:t>
      </w:r>
      <w:r w:rsidRPr="001447B8">
        <w:rPr>
          <w:rFonts w:asciiTheme="majorEastAsia" w:eastAsiaTheme="majorEastAsia" w:hAnsiTheme="majorEastAsia" w:hint="eastAsia"/>
          <w:noProof/>
        </w:rPr>
        <w:t xml:space="preserve"> 드라마/시즌</w:t>
      </w:r>
    </w:p>
    <w:p w14:paraId="08DDC9DC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3F95BA83" w14:textId="77777777" w:rsidR="000767F0" w:rsidRPr="001447B8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13" w:name="_Toc89196723"/>
      <w:r w:rsidRPr="001447B8">
        <w:rPr>
          <w:rFonts w:asciiTheme="majorEastAsia" w:eastAsiaTheme="majorEastAsia" w:hAnsiTheme="majorEastAsia" w:hint="eastAsia"/>
        </w:rPr>
        <w:t>주요 용어</w:t>
      </w:r>
      <w:bookmarkEnd w:id="13"/>
    </w:p>
    <w:tbl>
      <w:tblPr>
        <w:tblW w:w="9570" w:type="dxa"/>
        <w:tblInd w:w="-67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24"/>
        <w:gridCol w:w="3893"/>
        <w:gridCol w:w="2475"/>
        <w:gridCol w:w="1778"/>
      </w:tblGrid>
      <w:tr w:rsidR="000767F0" w:rsidRPr="001447B8" w14:paraId="21BC73F5" w14:textId="77777777" w:rsidTr="0078148C">
        <w:trPr>
          <w:trHeight w:val="248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E211944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 w:cs="Tahom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sz w:val="18"/>
                <w:szCs w:val="18"/>
              </w:rPr>
              <w:t>용어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6D33234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 w:cs="Tahom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F39A8F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 w:cs="Tahom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특징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213EECA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 w:cs="Tahoma"/>
                <w:b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예시</w:t>
            </w:r>
          </w:p>
        </w:tc>
      </w:tr>
      <w:tr w:rsidR="000767F0" w:rsidRPr="001447B8" w14:paraId="6AE9EC50" w14:textId="77777777" w:rsidTr="0078148C">
        <w:trPr>
          <w:trHeight w:val="750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5B936CC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프로그램마스터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D78242C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콘텐츠/라이선스 제공자가 영화/방송 등의 콘텐츠를 구별하기 위해 사용하는 고유 식별 단위. </w:t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br/>
              <w:t>각 프로그램 별로 유일한 식별자가 부여됨.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51093AF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7FE8967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t>(MID:00001)</w:t>
            </w:r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br/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아이언맨</w:t>
            </w:r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t>(MID:00002)</w:t>
            </w:r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br/>
            </w:r>
            <w:proofErr w:type="spellStart"/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t>jtbc</w:t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뉴스룸</w:t>
            </w:r>
            <w:proofErr w:type="spellEnd"/>
            <w:r w:rsidRPr="001447B8">
              <w:rPr>
                <w:rFonts w:asciiTheme="majorEastAsia" w:eastAsiaTheme="majorEastAsia" w:hAnsiTheme="majorEastAsia" w:cs="Tahoma"/>
                <w:sz w:val="18"/>
                <w:szCs w:val="18"/>
              </w:rPr>
              <w:t>(MID:00003)</w:t>
            </w:r>
          </w:p>
        </w:tc>
      </w:tr>
      <w:tr w:rsidR="000767F0" w:rsidRPr="001447B8" w14:paraId="0376DE18" w14:textId="77777777" w:rsidTr="0078148C">
        <w:trPr>
          <w:trHeight w:val="680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B1BA63C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시리즈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EC5184C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에피소드의 모음 단위를 의미하며, 시리즈를 묶은 패키지 형태도 통칭함.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A4206E8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논리적 묶음 단위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20FD051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아이언맨, 아이언맨2</w:t>
            </w:r>
          </w:p>
          <w:p w14:paraId="13B78BB2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, 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jtbc뉴스룸</w:t>
            </w:r>
            <w:proofErr w:type="spellEnd"/>
          </w:p>
        </w:tc>
      </w:tr>
      <w:tr w:rsidR="000767F0" w:rsidRPr="001447B8" w14:paraId="7C06068B" w14:textId="77777777" w:rsidTr="0078148C">
        <w:trPr>
          <w:trHeight w:val="907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232FB91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시리즈 유형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8E989AB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타이틀 : 단편의 묶음 </w:t>
            </w:r>
          </w:p>
          <w:p w14:paraId="32535478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시즌 : 에피소드의 묶음 </w:t>
            </w:r>
          </w:p>
          <w:p w14:paraId="41DC470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패키지 : 시즌/에피소드 패키지</w:t>
            </w:r>
          </w:p>
          <w:p w14:paraId="3A9CA8D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클립대표 : 클립들의 묶음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704F6ED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시리즈의 구분 기준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481A0E4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</w:p>
        </w:tc>
      </w:tr>
      <w:tr w:rsidR="000767F0" w:rsidRPr="001447B8" w14:paraId="589E6AEC" w14:textId="77777777" w:rsidTr="0078148C">
        <w:trPr>
          <w:trHeight w:val="675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E35F9C9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에피소드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7BC4E17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시리즈물의 한 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회차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, 영화 단편 등의 단위를 의미하며, 고객이 구매하는 최소 단위로 콘텐츠의 기본 단위임.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E0C996E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콘텐츠의 논리적 최소 단위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466D8F7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에피소드명 : 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4회</w:t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br/>
              <w:t>아이언맨(우리말), 아이언맨(한글자막), 아이언맨2</w:t>
            </w:r>
          </w:p>
        </w:tc>
      </w:tr>
      <w:tr w:rsidR="000767F0" w:rsidRPr="001447B8" w14:paraId="36C8C378" w14:textId="77777777" w:rsidTr="0078148C">
        <w:trPr>
          <w:trHeight w:val="855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078CEDA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lastRenderedPageBreak/>
              <w:t>에피소드 유형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5A46958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단편 : 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회차가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없는 콘텐츠(본편/예고편)</w:t>
            </w:r>
          </w:p>
          <w:p w14:paraId="4F6A413D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회차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: 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회차로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구성된 콘텐츠(본편)</w:t>
            </w:r>
          </w:p>
          <w:p w14:paraId="3A55AD0F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클립 : 본편이 아닌 본편 일부로 구성된 콘텐츠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3DCE182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에피소드의 구분 기준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BC3EF86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</w:p>
        </w:tc>
      </w:tr>
      <w:tr w:rsidR="000767F0" w:rsidRPr="001447B8" w14:paraId="2B1D94B4" w14:textId="77777777" w:rsidTr="0078148C">
        <w:trPr>
          <w:trHeight w:val="855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EFF99A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부가에피소드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 xml:space="preserve"> 유형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EB57075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에피소드 유형별 세분화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1A81078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78CAEE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본편/예고편/메이킹/이벤트 등</w:t>
            </w:r>
          </w:p>
        </w:tc>
      </w:tr>
      <w:tr w:rsidR="000767F0" w:rsidRPr="001447B8" w14:paraId="59DDD36B" w14:textId="77777777" w:rsidTr="0078148C">
        <w:trPr>
          <w:trHeight w:val="855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8DE824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에피소드해상도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B37A850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품질, 파일크기, 해상도, bitrate 등의 특징으로서 고객이 구매를 통해 시청하는 물리적인 내용물.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14107D1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기술(물리)적 최소 단위</w:t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br/>
              <w:t>상품구성 최소단위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6D58F0D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4회 HD 파일 </w:t>
            </w: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br/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 4회 SD 파일 </w:t>
            </w:r>
          </w:p>
        </w:tc>
      </w:tr>
      <w:tr w:rsidR="000767F0" w:rsidRPr="001447B8" w14:paraId="1E122F66" w14:textId="77777777" w:rsidTr="0078148C">
        <w:trPr>
          <w:trHeight w:val="675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E0486B7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에피소드해상도유형</w:t>
            </w:r>
            <w:proofErr w:type="spellEnd"/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EB0E1F5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 xml:space="preserve">에피소드해상도의 물리적인 단위 구분을 위한 유형 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2D97F25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에피소드의 해상도의구분 기준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CEF941E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UHD/FHD/HD/SD</w:t>
            </w:r>
          </w:p>
        </w:tc>
      </w:tr>
      <w:tr w:rsidR="000767F0" w:rsidRPr="001447B8" w14:paraId="72286FAE" w14:textId="77777777" w:rsidTr="0078148C">
        <w:trPr>
          <w:trHeight w:val="670"/>
        </w:trPr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AB11021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b/>
                <w:bCs/>
                <w:sz w:val="18"/>
                <w:szCs w:val="18"/>
              </w:rPr>
              <w:t>Physical 파일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5C4A50B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인코딩 완료된 서비스 물리파일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3FC75C8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실제 서비스 되는 에피소드 물리파일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73F4AE2" w14:textId="77777777" w:rsidR="000767F0" w:rsidRPr="001447B8" w:rsidRDefault="000767F0" w:rsidP="0078148C">
            <w:pPr>
              <w:rPr>
                <w:rFonts w:asciiTheme="majorEastAsia" w:eastAsiaTheme="majorEastAsia" w:hAnsiTheme="majorEastAsia" w:cs="Tahoma"/>
                <w:sz w:val="18"/>
                <w:szCs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4회_</w:t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HD.ts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br/>
            </w:r>
            <w:proofErr w:type="spellStart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썰전</w:t>
            </w:r>
            <w:proofErr w:type="spellEnd"/>
            <w:r w:rsidRPr="001447B8">
              <w:rPr>
                <w:rFonts w:asciiTheme="majorEastAsia" w:eastAsiaTheme="majorEastAsia" w:hAnsiTheme="majorEastAsia" w:cs="Tahoma" w:hint="eastAsia"/>
                <w:sz w:val="18"/>
                <w:szCs w:val="18"/>
              </w:rPr>
              <w:t>4회_HD.mp4</w:t>
            </w:r>
          </w:p>
        </w:tc>
      </w:tr>
    </w:tbl>
    <w:p w14:paraId="14514D2A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0E0A0DEA" w14:textId="77777777" w:rsidR="000767F0" w:rsidRDefault="00E45863" w:rsidP="00E45863">
      <w:pPr>
        <w:pStyle w:val="2"/>
      </w:pPr>
      <w:bookmarkStart w:id="14" w:name="_Toc89196724"/>
      <w:r>
        <w:rPr>
          <w:rFonts w:hint="eastAsia"/>
        </w:rPr>
        <w:t>주요 프로세스</w:t>
      </w:r>
      <w:bookmarkEnd w:id="14"/>
    </w:p>
    <w:p w14:paraId="32C492B0" w14:textId="096F902D" w:rsidR="00E45863" w:rsidRDefault="00E45863" w:rsidP="00E45863">
      <w:pPr>
        <w:pStyle w:val="31"/>
        <w:ind w:left="600"/>
      </w:pPr>
      <w:bookmarkStart w:id="15" w:name="_Toc89196725"/>
      <w:r>
        <w:rPr>
          <w:rFonts w:hint="eastAsia"/>
        </w:rPr>
        <w:t>Overall</w:t>
      </w:r>
      <w:bookmarkEnd w:id="15"/>
    </w:p>
    <w:p w14:paraId="3A3C4B1F" w14:textId="77777777" w:rsidR="00E45863" w:rsidRDefault="00E45863" w:rsidP="00E45863">
      <w:r w:rsidRPr="00E45863">
        <w:rPr>
          <w:noProof/>
        </w:rPr>
        <w:drawing>
          <wp:inline distT="0" distB="0" distL="0" distR="0" wp14:anchorId="5A54E6C8" wp14:editId="2E3E3CB4">
            <wp:extent cx="5939790" cy="3459166"/>
            <wp:effectExtent l="0" t="0" r="381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1AAE4B" w14:textId="77777777" w:rsidR="00E45863" w:rsidRDefault="00E45863" w:rsidP="00E45863"/>
    <w:p w14:paraId="389D3868" w14:textId="77777777" w:rsidR="00E45863" w:rsidRDefault="00E45863" w:rsidP="00E45863">
      <w:pPr>
        <w:pStyle w:val="31"/>
        <w:ind w:left="600"/>
      </w:pPr>
      <w:bookmarkStart w:id="16" w:name="_Toc89196726"/>
      <w:r>
        <w:rPr>
          <w:rFonts w:hint="eastAsia"/>
        </w:rPr>
        <w:lastRenderedPageBreak/>
        <w:t>VOD PPM 상품 등록</w:t>
      </w:r>
      <w:bookmarkEnd w:id="16"/>
    </w:p>
    <w:p w14:paraId="0289BA5D" w14:textId="77777777" w:rsidR="00E45863" w:rsidRDefault="00E45863" w:rsidP="00E45863">
      <w:r w:rsidRPr="00E45863">
        <w:rPr>
          <w:noProof/>
        </w:rPr>
        <w:drawing>
          <wp:inline distT="0" distB="0" distL="0" distR="0" wp14:anchorId="0ADA8818" wp14:editId="7CA3BE9B">
            <wp:extent cx="5376863" cy="665163"/>
            <wp:effectExtent l="0" t="0" r="0" b="1905"/>
            <wp:docPr id="44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63" cy="6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8BF2752" w14:textId="77777777" w:rsidR="00E45863" w:rsidRDefault="00E45863" w:rsidP="00E45863"/>
    <w:p w14:paraId="58547511" w14:textId="77777777" w:rsidR="00E45863" w:rsidRDefault="00E45863" w:rsidP="00E45863">
      <w:pPr>
        <w:pStyle w:val="31"/>
        <w:ind w:left="600"/>
      </w:pPr>
      <w:bookmarkStart w:id="17" w:name="_Toc89196727"/>
      <w:r>
        <w:rPr>
          <w:rFonts w:hint="eastAsia"/>
        </w:rPr>
        <w:t>PPS 상품 등록</w:t>
      </w:r>
      <w:bookmarkEnd w:id="17"/>
    </w:p>
    <w:p w14:paraId="3B1BFCE5" w14:textId="77777777" w:rsidR="00E45863" w:rsidRDefault="00E45863" w:rsidP="00E45863">
      <w:r w:rsidRPr="00E45863">
        <w:rPr>
          <w:noProof/>
        </w:rPr>
        <w:drawing>
          <wp:inline distT="0" distB="0" distL="0" distR="0" wp14:anchorId="30D441DC" wp14:editId="59EF7102">
            <wp:extent cx="5939790" cy="793876"/>
            <wp:effectExtent l="0" t="0" r="3810" b="635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BC1B05D" w14:textId="77777777" w:rsidR="00E45863" w:rsidRDefault="00E45863" w:rsidP="00E45863"/>
    <w:p w14:paraId="1097AB17" w14:textId="77777777" w:rsidR="00E45863" w:rsidRDefault="00E45863" w:rsidP="00E45863">
      <w:pPr>
        <w:pStyle w:val="31"/>
        <w:ind w:left="600"/>
      </w:pPr>
      <w:bookmarkStart w:id="18" w:name="_Toc89196728"/>
      <w:r>
        <w:rPr>
          <w:rFonts w:hint="eastAsia"/>
        </w:rPr>
        <w:t>PPP 상품 등록</w:t>
      </w:r>
      <w:bookmarkEnd w:id="18"/>
    </w:p>
    <w:p w14:paraId="258B59E3" w14:textId="77777777" w:rsidR="00E45863" w:rsidRDefault="00E45863" w:rsidP="00E45863">
      <w:r w:rsidRPr="00E45863">
        <w:rPr>
          <w:noProof/>
        </w:rPr>
        <w:drawing>
          <wp:inline distT="0" distB="0" distL="0" distR="0" wp14:anchorId="51CF3CA2" wp14:editId="1655E3B4">
            <wp:extent cx="5939790" cy="738666"/>
            <wp:effectExtent l="0" t="0" r="3810" b="4445"/>
            <wp:docPr id="3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E042CB5" w14:textId="77777777" w:rsidR="00E45863" w:rsidRDefault="00E45863" w:rsidP="00E45863"/>
    <w:p w14:paraId="31341464" w14:textId="77777777" w:rsidR="00E45863" w:rsidRDefault="00E45863" w:rsidP="00E45863">
      <w:pPr>
        <w:pStyle w:val="31"/>
        <w:ind w:left="600"/>
      </w:pPr>
      <w:bookmarkStart w:id="19" w:name="_Toc89196729"/>
      <w:r>
        <w:rPr>
          <w:rFonts w:hint="eastAsia"/>
        </w:rPr>
        <w:t>Channel PPM 상품 등록</w:t>
      </w:r>
      <w:bookmarkEnd w:id="19"/>
    </w:p>
    <w:p w14:paraId="35FF04E3" w14:textId="77777777" w:rsidR="00E45863" w:rsidRPr="00E45863" w:rsidRDefault="00E45863" w:rsidP="00E45863">
      <w:r w:rsidRPr="00E45863">
        <w:rPr>
          <w:noProof/>
        </w:rPr>
        <w:drawing>
          <wp:inline distT="0" distB="0" distL="0" distR="0" wp14:anchorId="780D237D" wp14:editId="2B176DF8">
            <wp:extent cx="5939790" cy="656804"/>
            <wp:effectExtent l="0" t="0" r="3810" b="0"/>
            <wp:docPr id="3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6B5A06" w14:textId="77777777" w:rsidR="000767F0" w:rsidRPr="001447B8" w:rsidRDefault="000767F0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/>
        </w:rPr>
        <w:br w:type="page"/>
      </w:r>
    </w:p>
    <w:p w14:paraId="18695EB1" w14:textId="77777777" w:rsidR="000767F0" w:rsidRPr="001447B8" w:rsidRDefault="000767F0" w:rsidP="000767F0">
      <w:pPr>
        <w:pStyle w:val="1"/>
        <w:rPr>
          <w:rFonts w:asciiTheme="majorEastAsia" w:eastAsiaTheme="majorEastAsia" w:hAnsiTheme="majorEastAsia"/>
        </w:rPr>
      </w:pPr>
      <w:bookmarkStart w:id="20" w:name="_Toc89196730"/>
      <w:r w:rsidRPr="001447B8">
        <w:rPr>
          <w:rFonts w:asciiTheme="majorEastAsia" w:eastAsiaTheme="majorEastAsia" w:hAnsiTheme="majorEastAsia" w:hint="eastAsia"/>
        </w:rPr>
        <w:lastRenderedPageBreak/>
        <w:t>기준정보관리</w:t>
      </w:r>
      <w:bookmarkEnd w:id="20"/>
    </w:p>
    <w:p w14:paraId="1D625CDB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>이 장에서는 상품관리 중 기준정보관리 기능을 설명한다.</w:t>
      </w:r>
    </w:p>
    <w:p w14:paraId="61910C02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14868963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bookmarkStart w:id="21" w:name="_Toc89196731"/>
      <w:r w:rsidRPr="001447B8">
        <w:rPr>
          <w:rFonts w:asciiTheme="majorEastAsia" w:eastAsiaTheme="majorEastAsia" w:hAnsiTheme="majorEastAsia" w:hint="eastAsia"/>
        </w:rPr>
        <w:t>PPV 상품기준 관리</w:t>
      </w:r>
      <w:bookmarkEnd w:id="21"/>
    </w:p>
    <w:p w14:paraId="08515A95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>PPV 상품기준은 PPV(</w:t>
      </w:r>
      <w:proofErr w:type="spellStart"/>
      <w:r w:rsidRPr="001447B8">
        <w:rPr>
          <w:rFonts w:asciiTheme="majorEastAsia" w:eastAsiaTheme="majorEastAsia" w:hAnsiTheme="majorEastAsia" w:hint="eastAsia"/>
        </w:rPr>
        <w:t>단품상품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)을 등록할 때 </w:t>
      </w:r>
      <w:proofErr w:type="spellStart"/>
      <w:r w:rsidRPr="001447B8">
        <w:rPr>
          <w:rFonts w:asciiTheme="majorEastAsia" w:eastAsiaTheme="majorEastAsia" w:hAnsiTheme="majorEastAsia" w:hint="eastAsia"/>
        </w:rPr>
        <w:t>가격스케쥴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 등록을 위해 반드시 사전에 등록되어 있어야 하는 기준정보이다. 입력 상에서 오기를 방지하기 위해 PPV 상품기준을 사용하며, PPV 상품기준은 [대상 PoC, 대상해상도, 소장여부]가 동일해야 PPV 상품 등록 시에 조회된다.</w:t>
      </w:r>
    </w:p>
    <w:p w14:paraId="340CC1C6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687292E2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2" w:name="_Toc89196732"/>
      <w:r w:rsidRPr="001447B8">
        <w:rPr>
          <w:rFonts w:asciiTheme="majorEastAsia" w:eastAsiaTheme="majorEastAsia" w:hAnsiTheme="majorEastAsia" w:hint="eastAsia"/>
        </w:rPr>
        <w:t>PPV 상품기준 목록 조회</w:t>
      </w:r>
      <w:bookmarkEnd w:id="22"/>
    </w:p>
    <w:p w14:paraId="0E79CCA9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3CE28ACD" wp14:editId="59F3ADCB">
            <wp:extent cx="5939790" cy="2594851"/>
            <wp:effectExtent l="19050" t="19050" r="22860" b="1524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4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2"/>
        <w:gridCol w:w="8662"/>
      </w:tblGrid>
      <w:tr w:rsidR="000767F0" w:rsidRPr="001447B8" w14:paraId="3B561A4E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1AD19BA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번호</w:t>
            </w:r>
          </w:p>
        </w:tc>
        <w:tc>
          <w:tcPr>
            <w:tcW w:w="8877" w:type="dxa"/>
          </w:tcPr>
          <w:p w14:paraId="18C0E677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설명</w:t>
            </w:r>
          </w:p>
        </w:tc>
      </w:tr>
      <w:tr w:rsidR="000767F0" w:rsidRPr="001447B8" w14:paraId="12171EF2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13BE93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226EDCBE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검색조건을 지정한 후 원하는 상품기준을 검색한다.</w:t>
            </w:r>
          </w:p>
        </w:tc>
      </w:tr>
      <w:tr w:rsidR="000767F0" w:rsidRPr="001447B8" w14:paraId="08E7A78B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C0AED0D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6A34DBF8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입력한 검색조건을 초기화한다.</w:t>
            </w:r>
          </w:p>
        </w:tc>
      </w:tr>
      <w:tr w:rsidR="000767F0" w:rsidRPr="001447B8" w14:paraId="4774FA07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1328EF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0C161D76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신규 PPV 상품기준을 등록한다.</w:t>
            </w:r>
          </w:p>
        </w:tc>
      </w:tr>
      <w:tr w:rsidR="000767F0" w:rsidRPr="001447B8" w14:paraId="3347FC23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DA8C74A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7EF25F89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등록된 PPV 상품기준을 조회한다.</w:t>
            </w:r>
          </w:p>
        </w:tc>
      </w:tr>
    </w:tbl>
    <w:p w14:paraId="6BA09DCF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0BD2F8E7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3" w:name="_Toc89196733"/>
      <w:r w:rsidRPr="001447B8">
        <w:rPr>
          <w:rFonts w:asciiTheme="majorEastAsia" w:eastAsiaTheme="majorEastAsia" w:hAnsiTheme="majorEastAsia" w:hint="eastAsia"/>
        </w:rPr>
        <w:lastRenderedPageBreak/>
        <w:t>PPV 상품기준 등록</w:t>
      </w:r>
      <w:bookmarkEnd w:id="23"/>
    </w:p>
    <w:p w14:paraId="37A35C35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745F1DFC" wp14:editId="0A670BD9">
            <wp:extent cx="5939790" cy="3489627"/>
            <wp:effectExtent l="19050" t="19050" r="22860" b="15875"/>
            <wp:docPr id="2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96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2"/>
        <w:gridCol w:w="8662"/>
      </w:tblGrid>
      <w:tr w:rsidR="000767F0" w:rsidRPr="001447B8" w14:paraId="6C7D0EE2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1153021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번호</w:t>
            </w:r>
          </w:p>
        </w:tc>
        <w:tc>
          <w:tcPr>
            <w:tcW w:w="8877" w:type="dxa"/>
          </w:tcPr>
          <w:p w14:paraId="74E4116A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설명</w:t>
            </w:r>
          </w:p>
        </w:tc>
      </w:tr>
      <w:tr w:rsidR="000767F0" w:rsidRPr="001447B8" w14:paraId="7FA227CB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4B0EC3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6262B40C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대상 PoC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를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선택한다.</w:t>
            </w:r>
          </w:p>
        </w:tc>
      </w:tr>
      <w:tr w:rsidR="000767F0" w:rsidRPr="001447B8" w14:paraId="3A3AC428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ADD851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6F4898CD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선택한 PoC별 PPV 상품기준 정보를 등록한다.</w:t>
            </w:r>
          </w:p>
          <w:p w14:paraId="4F1AE68F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TV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를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선택한 경우</w:t>
            </w:r>
          </w:p>
          <w:p w14:paraId="560BDFFA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상품기준명: 상품기준명을 입력한다</w:t>
            </w:r>
          </w:p>
          <w:p w14:paraId="209C6678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대상해상도: 대상해상도를 선택한다.</w:t>
            </w:r>
          </w:p>
          <w:p w14:paraId="2B13CB9B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소장여부: 소장여부를 선택한다.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 365일시청 여부도 체크하여 동일한 조건의 목록만 조회된다.</w:t>
            </w:r>
          </w:p>
          <w:p w14:paraId="3176D41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상품가격: 판매가격이 아닌 원가격을 입력한다.</w:t>
            </w:r>
          </w:p>
          <w:p w14:paraId="36B488CC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판매가격: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상품팩별로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판매가격을 입력한다.</w:t>
            </w:r>
          </w:p>
          <w:p w14:paraId="46F0C44A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구매시청일: 구매시청을 입력함. 소장인 경우 9999일로 자동 고정되고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수정불가함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.</w:t>
            </w:r>
          </w:p>
          <w:p w14:paraId="1DA71DFB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: 영화인 경우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선택함.</w:t>
            </w:r>
          </w:p>
          <w:p w14:paraId="2F35EA85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할인구분: 특정한 할인이 지정된 경우 할인구분 코드를 선택함. 해당 코드 선택 시 특별한 제약 사항은 없음</w:t>
            </w:r>
          </w:p>
          <w:p w14:paraId="4272BCF8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VAT 구분: 판매가격이 VAT 포함가격인지를 지정함. 서비스에 노출 시 해당 정보에 따라 가격 계산이 달라지므로 유의 필요.</w:t>
            </w:r>
          </w:p>
          <w:p w14:paraId="46C848F7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만료일 설정(시간):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지상파유효기간을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지정하는 정보로, 시간단위로 지정한다. 지정된 시간만큼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시에 상품판매만료일을 [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상품판매시작일시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+만료일시간]로 설정한다.</w:t>
            </w:r>
          </w:p>
          <w:p w14:paraId="0CA40187" w14:textId="77777777" w:rsidR="000767F0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설명: 서비스에 노출되는 정보가 아니라 운영 시에 필요한 메모를 입력한다.</w:t>
            </w:r>
          </w:p>
          <w:p w14:paraId="0ADB4AB3" w14:textId="77777777" w:rsidR="000767F0" w:rsidRPr="00CA5299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9CD606A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/>
              </w:rPr>
              <w:t>O</w:t>
            </w:r>
            <w:r w:rsidRPr="001447B8">
              <w:rPr>
                <w:rFonts w:asciiTheme="majorEastAsia" w:eastAsiaTheme="majorEastAsia" w:hAnsiTheme="majorEastAsia" w:hint="eastAsia"/>
              </w:rPr>
              <w:t>ksusu를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선택한 경우</w:t>
            </w:r>
          </w:p>
          <w:p w14:paraId="76F87C80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상품기준명: 상품기준명을 입력한다</w:t>
            </w:r>
          </w:p>
          <w:p w14:paraId="35CD2AF8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lastRenderedPageBreak/>
              <w:t>대상해상도: 대상해상도를 선택한다.</w:t>
            </w:r>
          </w:p>
          <w:p w14:paraId="1AF6384C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소장여부: 소장여부를 선택한다.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 365일시청 여부도 체크하여 동일한 조건의 목록만 조회된다.</w:t>
            </w:r>
          </w:p>
          <w:p w14:paraId="72DA8B08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상품가격: 판매가격이 아닌 원가격을 입력한다.</w:t>
            </w:r>
          </w:p>
          <w:p w14:paraId="4514A06D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판매가격: 판매가격을 입력한다.</w:t>
            </w:r>
          </w:p>
          <w:p w14:paraId="435B4C71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구매시청일: 구매시청을 입력함. 소장인 경우 9999일로 자동 고정되고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수정불가함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.</w:t>
            </w:r>
          </w:p>
          <w:p w14:paraId="20905289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: 영화인 경우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선택함.</w:t>
            </w:r>
          </w:p>
          <w:p w14:paraId="5BBB102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할인구분: 특정한 할인이 지정된 경우 할인구분 코드를 선택함. 해당 코드 선택 시 특별한 제약 사항은 없음</w:t>
            </w:r>
          </w:p>
          <w:p w14:paraId="3268C0AE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VAT 구분: 판매가격이 VAT 포함가격인지를 지정함. 서비스에 노출 시 해당 정보에 따라 가격 계산이 달라지므로 유의 필요.</w:t>
            </w:r>
          </w:p>
          <w:p w14:paraId="77B4925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만료일 설정(시간):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지상파유효기간을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지정하는 정보로, 시간단위로 지정한다. 지정된 시간만큼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시에 상품판매만료일을 [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상품판매시작일시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+만료일시간]로 설정한다.</w:t>
            </w:r>
          </w:p>
          <w:p w14:paraId="65604B6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설명: 서비스에 노출되는 정보가 아니라 운영 시에 필요한 메모를 입력한다.</w:t>
            </w:r>
          </w:p>
        </w:tc>
      </w:tr>
      <w:tr w:rsidR="000767F0" w:rsidRPr="001447B8" w14:paraId="22EF4BD4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B83FC68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8877" w:type="dxa"/>
          </w:tcPr>
          <w:p w14:paraId="117725BC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&lt;저장&gt; 버튼을 클릭하여 입력한 정보를 저장한다.</w:t>
            </w:r>
          </w:p>
        </w:tc>
      </w:tr>
    </w:tbl>
    <w:p w14:paraId="513CD623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25EFD98E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4" w:name="_Toc89196734"/>
      <w:r w:rsidRPr="001447B8">
        <w:rPr>
          <w:rFonts w:asciiTheme="majorEastAsia" w:eastAsiaTheme="majorEastAsia" w:hAnsiTheme="majorEastAsia" w:hint="eastAsia"/>
        </w:rPr>
        <w:t>PPV 상품기준 조회/수정</w:t>
      </w:r>
      <w:bookmarkEnd w:id="24"/>
    </w:p>
    <w:p w14:paraId="7D79D215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3BCEFFAC" wp14:editId="0F3342A7">
            <wp:extent cx="5939790" cy="4085509"/>
            <wp:effectExtent l="19050" t="19050" r="22860" b="10795"/>
            <wp:docPr id="3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855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2"/>
        <w:gridCol w:w="8662"/>
      </w:tblGrid>
      <w:tr w:rsidR="000767F0" w:rsidRPr="001447B8" w14:paraId="0A5A2143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57D63F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번호</w:t>
            </w:r>
          </w:p>
        </w:tc>
        <w:tc>
          <w:tcPr>
            <w:tcW w:w="8877" w:type="dxa"/>
          </w:tcPr>
          <w:p w14:paraId="7671E48E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  <w:sz w:val="18"/>
                <w:szCs w:val="18"/>
              </w:rPr>
              <w:t>설명</w:t>
            </w:r>
          </w:p>
        </w:tc>
      </w:tr>
      <w:tr w:rsidR="000767F0" w:rsidRPr="001447B8" w14:paraId="3FE67559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EBABC9D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1CE2B27F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대상 PoC는 조회만 가능</w:t>
            </w:r>
          </w:p>
        </w:tc>
      </w:tr>
      <w:tr w:rsidR="000767F0" w:rsidRPr="001447B8" w14:paraId="1425D869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730AE8D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8877" w:type="dxa"/>
          </w:tcPr>
          <w:p w14:paraId="71A51B2E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선택한 PoC별 PPV 상품기준 정보를 등록한다.</w:t>
            </w:r>
          </w:p>
          <w:p w14:paraId="6610AA3F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PPV 상품기준 정보 변경 시에 이미 등록된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상품스케쥴에는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영향이 없으며, 향후 등록하는 PPV 상품의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상품스케쥴에만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적용된다.</w:t>
            </w:r>
          </w:p>
          <w:p w14:paraId="28601A84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09E5F573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TV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를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선택한 경우</w:t>
            </w:r>
          </w:p>
          <w:p w14:paraId="5605F8CB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상품기준명: 상품기준명을 입력한다</w:t>
            </w:r>
          </w:p>
          <w:p w14:paraId="3E26708B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대상해상도: 대상해상도를 선택한다.</w:t>
            </w:r>
          </w:p>
          <w:p w14:paraId="63B85471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소장여부: 소장여부를 선택한다.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 365일시청 여부도 체크하여 동일한 조건의 목록만 조회된다.</w:t>
            </w:r>
          </w:p>
          <w:p w14:paraId="318C6BFC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상품가격: 판매가격이 아닌 원가격을 입력한다.</w:t>
            </w:r>
          </w:p>
          <w:p w14:paraId="731782D4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판매가격: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상품팩별로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판매가격을 입력한다.</w:t>
            </w:r>
          </w:p>
          <w:p w14:paraId="6802E883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구매시청일: 구매시청을 입력함. 소장인 경우 9999일로 자동 고정되고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수정불가함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.</w:t>
            </w:r>
          </w:p>
          <w:p w14:paraId="529EE033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: 영화인 경우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선택함.</w:t>
            </w:r>
          </w:p>
          <w:p w14:paraId="340BF2F9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할인구분: 특정한 할인이 지정된 경우 할인구분 코드를 선택함. 해당 코드 선택 시 특별한 제약 사항은 없음</w:t>
            </w:r>
          </w:p>
          <w:p w14:paraId="49750A41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VAT 구분: 판매가격이 VAT 포함가격인지를 지정함. 서비스에 노출 시 해당 정보에 따라 가격 계산이 달라지므로 유의 필요.</w:t>
            </w:r>
          </w:p>
          <w:p w14:paraId="2A174A9D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만료일 설정(시간):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지상파유효기간을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지정하는 정보로, 시간단위로 지정한다. 지정된 시간만큼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시에 상품판매만료일을 [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상품판매시작일시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+만료일시간]로 설정한다.</w:t>
            </w:r>
          </w:p>
          <w:p w14:paraId="5A962B32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설명: 서비스에 노출되는 정보가 아니라 운영 시에 필요한 메모를 입력한다.</w:t>
            </w:r>
          </w:p>
          <w:p w14:paraId="4E0405EA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/>
              </w:rPr>
              <w:t>O</w:t>
            </w:r>
            <w:r w:rsidRPr="001447B8">
              <w:rPr>
                <w:rFonts w:asciiTheme="majorEastAsia" w:eastAsiaTheme="majorEastAsia" w:hAnsiTheme="majorEastAsia" w:hint="eastAsia"/>
              </w:rPr>
              <w:t>ksusu를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선택한 경우</w:t>
            </w:r>
          </w:p>
          <w:p w14:paraId="0B63B94E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상품기준명: 상품기준명을 입력한다</w:t>
            </w:r>
          </w:p>
          <w:p w14:paraId="0BC889E8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대상해상도: 대상해상도를 선택한다.</w:t>
            </w:r>
          </w:p>
          <w:p w14:paraId="275F2EF9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소장여부: 소장여부를 선택한다.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 365일시청 여부도 체크하여 동일한 조건의 목록만 조회된다.</w:t>
            </w:r>
          </w:p>
          <w:p w14:paraId="0999C7F3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상품가격: 판매가격이 아닌 원가격을 입력한다.</w:t>
            </w:r>
          </w:p>
          <w:p w14:paraId="6B985F4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판매가격: 판매가격을 입력한다.</w:t>
            </w:r>
          </w:p>
          <w:p w14:paraId="4F8D5614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구매시청일: 구매시청을 입력함. 소장인 경우 9999일로 자동 고정되고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수정불가함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.</w:t>
            </w:r>
          </w:p>
          <w:p w14:paraId="7C2C2B2F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: 영화인 경우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과금기준을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선택함.</w:t>
            </w:r>
          </w:p>
          <w:p w14:paraId="458195D2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할인구분: 특정한 할인이 지정된 경우 할인구분 코드를 선택함. 해당 코드 선택 시 특별한 제약 사항은 없음</w:t>
            </w:r>
          </w:p>
          <w:p w14:paraId="175D7AEC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VAT 구분: 판매가격이 VAT 포함가격인지를 지정함. 서비스에 노출 시 해당 정보에 따라 가격 계산이 달라지므로 유의 필요.</w:t>
            </w:r>
          </w:p>
          <w:p w14:paraId="78417D35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 xml:space="preserve">만료일 설정(시간):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지상파유효기간을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지정하는 정보로, 시간단위로 지정한다. 지정된 시간만큼 PPV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상품스케쥴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 xml:space="preserve"> 등록 시에 상품판매만료일을 [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</w:rPr>
              <w:t>상품판매시작일시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</w:rPr>
              <w:t>+만료일시간]로 설정한다.</w:t>
            </w:r>
          </w:p>
          <w:p w14:paraId="036D536B" w14:textId="77777777" w:rsidR="000767F0" w:rsidRPr="001447B8" w:rsidRDefault="000767F0" w:rsidP="00E50CD5">
            <w:pPr>
              <w:pStyle w:val="a5"/>
              <w:numPr>
                <w:ilvl w:val="0"/>
                <w:numId w:val="20"/>
              </w:numPr>
              <w:ind w:leftChars="200" w:left="580" w:hangingChars="100" w:hanging="18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1447B8">
              <w:rPr>
                <w:rFonts w:asciiTheme="majorEastAsia" w:eastAsiaTheme="majorEastAsia" w:hAnsiTheme="majorEastAsia" w:hint="eastAsia"/>
              </w:rPr>
              <w:t>설명: 서비스에 노출되는 정보가 아니라 운영 시에 필요한 메모를 입력한다.</w:t>
            </w:r>
          </w:p>
        </w:tc>
      </w:tr>
      <w:tr w:rsidR="000767F0" w:rsidRPr="001447B8" w14:paraId="015D76BD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AEBF1E4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18AB5EB8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&lt;저장&gt; 버튼을 클릭하여 입력한 정보를 저장한다.</w:t>
            </w:r>
          </w:p>
        </w:tc>
      </w:tr>
    </w:tbl>
    <w:p w14:paraId="79A0E57B" w14:textId="77777777" w:rsidR="000767F0" w:rsidRPr="001447B8" w:rsidRDefault="000767F0" w:rsidP="000767F0">
      <w:pPr>
        <w:rPr>
          <w:rFonts w:asciiTheme="majorEastAsia" w:eastAsiaTheme="majorEastAsia" w:hAnsiTheme="majorEastAsia"/>
        </w:rPr>
      </w:pPr>
    </w:p>
    <w:p w14:paraId="2C90A210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bookmarkStart w:id="25" w:name="_Toc89196735"/>
      <w:r w:rsidRPr="001447B8">
        <w:rPr>
          <w:rFonts w:asciiTheme="majorEastAsia" w:eastAsiaTheme="majorEastAsia" w:hAnsiTheme="majorEastAsia" w:hint="eastAsia"/>
        </w:rPr>
        <w:t>STB 결제관련문구 관리</w:t>
      </w:r>
      <w:bookmarkEnd w:id="25"/>
    </w:p>
    <w:p w14:paraId="43A600ED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 xml:space="preserve">STB 결제관련문구는 UI5.0 서비스에서 관련상품(완구) 상품구매시에 노출되는 각종 문구를 관리한다. </w:t>
      </w:r>
    </w:p>
    <w:p w14:paraId="527E5804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54037C13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6" w:name="_Toc89196736"/>
      <w:r w:rsidRPr="001447B8">
        <w:rPr>
          <w:rFonts w:asciiTheme="majorEastAsia" w:eastAsiaTheme="majorEastAsia" w:hAnsiTheme="majorEastAsia" w:hint="eastAsia"/>
        </w:rPr>
        <w:t>STB 결제관련문구 목록 조회</w:t>
      </w:r>
      <w:bookmarkEnd w:id="26"/>
    </w:p>
    <w:p w14:paraId="24BBD0F3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3C90C7A0" wp14:editId="19471F7E">
            <wp:extent cx="5939790" cy="2579620"/>
            <wp:effectExtent l="19050" t="19050" r="22860" b="11430"/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9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7AE68694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44BD145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7BA8197B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10D4B82C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8C5E88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5B77751D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검색조건을 입력한 후 원하는 정보를 검색한다.</w:t>
            </w:r>
          </w:p>
        </w:tc>
      </w:tr>
      <w:tr w:rsidR="000767F0" w:rsidRPr="001447B8" w14:paraId="01ABC975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BAA3345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5B7DBC40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입력한 검색조건을 초기화하려면 &lt;초기화&gt; 버튼을 클릭한다.</w:t>
            </w:r>
          </w:p>
        </w:tc>
      </w:tr>
      <w:tr w:rsidR="000767F0" w:rsidRPr="001447B8" w14:paraId="1866AD83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5C37B1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0AD13EE6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신규 STB 결제관련 문구를 등록하려는 경우에는 &lt;등록&gt; 버튼을 클릭한다.</w:t>
            </w:r>
          </w:p>
        </w:tc>
      </w:tr>
      <w:tr w:rsidR="000767F0" w:rsidRPr="001447B8" w14:paraId="3912373A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61B37A8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4D33034B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STB 결제관련 문구를 조회하려면 연동문구명을 클릭한다.</w:t>
            </w:r>
          </w:p>
        </w:tc>
      </w:tr>
    </w:tbl>
    <w:p w14:paraId="0ADD83E4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6F1970CE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7" w:name="_Toc89196737"/>
      <w:r w:rsidRPr="001447B8">
        <w:rPr>
          <w:rFonts w:asciiTheme="majorEastAsia" w:eastAsiaTheme="majorEastAsia" w:hAnsiTheme="majorEastAsia" w:hint="eastAsia"/>
        </w:rPr>
        <w:t>STB 결제관련문구 등록</w:t>
      </w:r>
      <w:bookmarkEnd w:id="27"/>
    </w:p>
    <w:p w14:paraId="3E098AC5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588FDA7F" wp14:editId="110510ED">
            <wp:extent cx="5939790" cy="1782572"/>
            <wp:effectExtent l="19050" t="19050" r="22860" b="27305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825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01E9CF06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F1D6BD4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76BE69B2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5EA05E1E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1B7C850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028C6236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문구명을 입력한다.</w:t>
            </w:r>
          </w:p>
        </w:tc>
      </w:tr>
      <w:tr w:rsidR="000767F0" w:rsidRPr="001447B8" w14:paraId="5995438D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947996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5AD5DD3D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내용을 입력한다.</w:t>
            </w:r>
          </w:p>
        </w:tc>
      </w:tr>
      <w:tr w:rsidR="000767F0" w:rsidRPr="001447B8" w14:paraId="22D93546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4D629F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09CD44E8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&lt;저장&gt; 버튼을 클릭하여 저장한다.</w:t>
            </w:r>
          </w:p>
        </w:tc>
      </w:tr>
    </w:tbl>
    <w:p w14:paraId="01DD92BA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2C52AA4F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28" w:name="_Toc89196738"/>
      <w:r w:rsidRPr="001447B8">
        <w:rPr>
          <w:rFonts w:asciiTheme="majorEastAsia" w:eastAsiaTheme="majorEastAsia" w:hAnsiTheme="majorEastAsia" w:hint="eastAsia"/>
        </w:rPr>
        <w:lastRenderedPageBreak/>
        <w:t>STB 결제관련문구 조회/수정</w:t>
      </w:r>
      <w:bookmarkEnd w:id="28"/>
    </w:p>
    <w:p w14:paraId="7A5C7024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156CFFD9" wp14:editId="33C11310">
            <wp:extent cx="5939790" cy="1790821"/>
            <wp:effectExtent l="19050" t="19050" r="22860" b="1905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908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281F1E1D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74704F2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0A95991A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2C47666D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D303B2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5641903D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문구명을 수정한다.</w:t>
            </w:r>
          </w:p>
        </w:tc>
      </w:tr>
      <w:tr w:rsidR="000767F0" w:rsidRPr="001447B8" w14:paraId="65AFE3B3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A313D83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5E11A33A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내용을 수정한다.</w:t>
            </w:r>
          </w:p>
        </w:tc>
      </w:tr>
      <w:tr w:rsidR="000767F0" w:rsidRPr="001447B8" w14:paraId="15025464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7BF3EF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6EE05E80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사용여부를 수정한다.</w:t>
            </w:r>
          </w:p>
          <w:p w14:paraId="3096589A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사용여부를 &lt;사용중지&gt;로 변경하면 관련상품(완구)에서 선택 시에 조회되지 않는다.</w:t>
            </w:r>
          </w:p>
          <w:p w14:paraId="12D1C86A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기존에 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매핑된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정보에는 영향이 없다.</w:t>
            </w:r>
          </w:p>
        </w:tc>
      </w:tr>
      <w:tr w:rsidR="000767F0" w:rsidRPr="001447B8" w14:paraId="407AFE26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56C378E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739BF10A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&lt;저장&gt; 버튼을 클릭하여 저장한다.</w:t>
            </w:r>
          </w:p>
        </w:tc>
      </w:tr>
    </w:tbl>
    <w:p w14:paraId="4974D8D6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22AF6C33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bookmarkStart w:id="29" w:name="_Toc89196739"/>
      <w:r w:rsidRPr="001447B8">
        <w:rPr>
          <w:rFonts w:asciiTheme="majorEastAsia" w:eastAsiaTheme="majorEastAsia" w:hAnsiTheme="majorEastAsia" w:hint="eastAsia"/>
        </w:rPr>
        <w:t>모바일상품 정렬/안내문구 관리</w:t>
      </w:r>
      <w:bookmarkEnd w:id="29"/>
    </w:p>
    <w:p w14:paraId="3ED6ADEE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 xml:space="preserve">모바일상품 정렬/안내문구는 모바일 서비스에서 상품안내 페이지에서 노출되는 상품분류 및 정렬순서를 관리한다. </w:t>
      </w:r>
    </w:p>
    <w:p w14:paraId="4CDB4F4A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>상품 설명 정보는 VOD PPM 및 채널 PPM의 노출상품명, 상품안내문구가 노출된다.</w:t>
      </w:r>
    </w:p>
    <w:p w14:paraId="147D9CD5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31F64DC7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30" w:name="_Toc89196740"/>
      <w:r w:rsidRPr="001447B8">
        <w:rPr>
          <w:rFonts w:asciiTheme="majorEastAsia" w:eastAsiaTheme="majorEastAsia" w:hAnsiTheme="majorEastAsia" w:hint="eastAsia"/>
        </w:rPr>
        <w:lastRenderedPageBreak/>
        <w:t>분류 관리</w:t>
      </w:r>
      <w:bookmarkEnd w:id="30"/>
    </w:p>
    <w:p w14:paraId="5112A030" w14:textId="77777777" w:rsidR="000767F0" w:rsidRPr="00CA5299" w:rsidRDefault="000767F0" w:rsidP="000767F0">
      <w:r w:rsidRPr="00CA5299">
        <w:rPr>
          <w:noProof/>
        </w:rPr>
        <w:drawing>
          <wp:inline distT="0" distB="0" distL="0" distR="0" wp14:anchorId="3C9ED805" wp14:editId="23529F96">
            <wp:extent cx="5939790" cy="2595485"/>
            <wp:effectExtent l="19050" t="19050" r="22860" b="14605"/>
            <wp:docPr id="7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5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55E657E1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298238F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319901C9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6A62ADBB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0C6471B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51A28DA8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분류를 추가하려는 경우 &lt;분류추가&gt; 버튼을 클릭하여 분류를 추가한다.</w:t>
            </w:r>
          </w:p>
          <w:p w14:paraId="64213E5F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분류는 모바일 서비스에서 상품안내 페이지별 정보가 된다.</w:t>
            </w:r>
          </w:p>
        </w:tc>
      </w:tr>
      <w:tr w:rsidR="000767F0" w:rsidRPr="001447B8" w14:paraId="51C157C8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6AFDC5D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03A5B82D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순서를 변경하려는 경우 &lt;순서변경&gt; 버튼을 클릭하여 순서를 변경한다.</w:t>
            </w:r>
          </w:p>
          <w:p w14:paraId="07974867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1Depth 분류는 순서를 변경해도 서비스영향을 미치지 않는다. 단, 2Depth부터는 노출에 영향을 미치므로 주의가 필요하다.</w:t>
            </w:r>
          </w:p>
        </w:tc>
      </w:tr>
      <w:tr w:rsidR="000767F0" w:rsidRPr="001447B8" w14:paraId="1F7B7CF4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1516EA0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2C0D90DF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>&lt;+&gt; 버튼을 클릭하면 전체 분류가 펼쳐진다.</w:t>
            </w:r>
          </w:p>
        </w:tc>
      </w:tr>
      <w:tr w:rsidR="000767F0" w:rsidRPr="001447B8" w14:paraId="6AB0015A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F75559F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3362A711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>&lt;-&gt; 버튼을 클릭하면 전체 분류가 접힌다.</w:t>
            </w:r>
          </w:p>
        </w:tc>
      </w:tr>
    </w:tbl>
    <w:p w14:paraId="7D30D327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552169DD" w14:textId="77777777" w:rsidR="000767F0" w:rsidRDefault="000767F0" w:rsidP="000767F0">
      <w:pPr>
        <w:pStyle w:val="31"/>
        <w:ind w:leftChars="0" w:left="600" w:rightChars="0" w:right="0" w:hanging="403"/>
        <w:rPr>
          <w:rFonts w:asciiTheme="majorEastAsia" w:eastAsiaTheme="majorEastAsia" w:hAnsiTheme="majorEastAsia"/>
        </w:rPr>
      </w:pPr>
      <w:bookmarkStart w:id="31" w:name="_Toc89196741"/>
      <w:proofErr w:type="spellStart"/>
      <w:r w:rsidRPr="001447B8">
        <w:rPr>
          <w:rFonts w:asciiTheme="majorEastAsia" w:eastAsiaTheme="majorEastAsia" w:hAnsiTheme="majorEastAsia" w:hint="eastAsia"/>
        </w:rPr>
        <w:lastRenderedPageBreak/>
        <w:t>상품매핑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 및 순서관리</w:t>
      </w:r>
      <w:bookmarkEnd w:id="31"/>
    </w:p>
    <w:p w14:paraId="7DE7364C" w14:textId="77777777" w:rsidR="000767F0" w:rsidRPr="00CA5299" w:rsidRDefault="000767F0" w:rsidP="000767F0">
      <w:r w:rsidRPr="00735588">
        <w:rPr>
          <w:noProof/>
        </w:rPr>
        <w:drawing>
          <wp:inline distT="0" distB="0" distL="0" distR="0" wp14:anchorId="7741AB20" wp14:editId="04E01357">
            <wp:extent cx="5939790" cy="3994128"/>
            <wp:effectExtent l="19050" t="19050" r="22860" b="26035"/>
            <wp:docPr id="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941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3000D119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1AFAD8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68160669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4541ED02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A62759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1E45DC9A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분류정보를 변경한다.</w:t>
            </w:r>
          </w:p>
          <w:p w14:paraId="792CC301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정보를 변경한 경우 반드시 &lt;저장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&gt;</w:t>
            </w: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버튼을 클릭하여 저장해야 반영된다.</w:t>
            </w:r>
          </w:p>
        </w:tc>
      </w:tr>
      <w:tr w:rsidR="000767F0" w:rsidRPr="001447B8" w14:paraId="0CBF0E68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D2E3215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404406A0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상품을 추가하려는 경우 &lt;추가&gt; 버튼을 클릭하여 상품을 추가한다.</w:t>
            </w:r>
          </w:p>
        </w:tc>
      </w:tr>
      <w:tr w:rsidR="000767F0" w:rsidRPr="001447B8" w14:paraId="25823F16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8985CF0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28321CA9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>상품의 노출순서를 변경하려는 경우 &lt;순서변경&gt; 버튼을 클릭하여 순서를 변경한다.</w:t>
            </w:r>
          </w:p>
        </w:tc>
      </w:tr>
      <w:tr w:rsidR="000767F0" w:rsidRPr="001447B8" w14:paraId="44DA8302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0BAF19B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6ED38D24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</w:rPr>
              <w:t>매핑된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</w:rPr>
              <w:t xml:space="preserve"> 상품을 삭제하려는 경우 삭제할 대상을 체크한 후 &lt;삭제&gt; 버튼을 클릭하여 삭제한다.</w:t>
            </w:r>
          </w:p>
        </w:tc>
      </w:tr>
    </w:tbl>
    <w:p w14:paraId="0DE0B0FB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p w14:paraId="7FF24B12" w14:textId="77777777" w:rsidR="000767F0" w:rsidRPr="001447B8" w:rsidRDefault="000767F0" w:rsidP="000767F0">
      <w:pPr>
        <w:pStyle w:val="2"/>
        <w:ind w:leftChars="0" w:left="0" w:rightChars="0" w:right="0" w:firstLine="0"/>
        <w:rPr>
          <w:rFonts w:asciiTheme="majorEastAsia" w:eastAsiaTheme="majorEastAsia" w:hAnsiTheme="majorEastAsia"/>
        </w:rPr>
      </w:pPr>
      <w:bookmarkStart w:id="32" w:name="_Toc89196742"/>
      <w:r w:rsidRPr="001447B8">
        <w:rPr>
          <w:rFonts w:asciiTheme="majorEastAsia" w:eastAsiaTheme="majorEastAsia" w:hAnsiTheme="majorEastAsia" w:hint="eastAsia"/>
        </w:rPr>
        <w:t>에피소드 상품그룹 관리</w:t>
      </w:r>
      <w:bookmarkEnd w:id="32"/>
    </w:p>
    <w:p w14:paraId="0D36F318" w14:textId="77777777" w:rsidR="000767F0" w:rsidRPr="001447B8" w:rsidRDefault="000767F0" w:rsidP="000767F0">
      <w:pPr>
        <w:rPr>
          <w:rFonts w:asciiTheme="majorEastAsia" w:eastAsiaTheme="majorEastAsia" w:hAnsiTheme="majorEastAsia"/>
        </w:rPr>
      </w:pPr>
      <w:r w:rsidRPr="001447B8">
        <w:rPr>
          <w:rFonts w:asciiTheme="majorEastAsia" w:eastAsiaTheme="majorEastAsia" w:hAnsiTheme="majorEastAsia" w:hint="eastAsia"/>
        </w:rPr>
        <w:t xml:space="preserve">에피소드 상품그룹은 Legacy CMS에서 우리말과 </w:t>
      </w:r>
      <w:proofErr w:type="spellStart"/>
      <w:r w:rsidRPr="001447B8">
        <w:rPr>
          <w:rFonts w:asciiTheme="majorEastAsia" w:eastAsiaTheme="majorEastAsia" w:hAnsiTheme="majorEastAsia" w:hint="eastAsia"/>
        </w:rPr>
        <w:t>외국어자막서비스를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 시청권한을 묶을 때 사용하던 기능에 대응하는 메뉴이다. 예를 들어 우리말 콘텐츠를 구매한 경우 </w:t>
      </w:r>
      <w:proofErr w:type="spellStart"/>
      <w:r w:rsidRPr="001447B8">
        <w:rPr>
          <w:rFonts w:asciiTheme="majorEastAsia" w:eastAsiaTheme="majorEastAsia" w:hAnsiTheme="majorEastAsia" w:hint="eastAsia"/>
        </w:rPr>
        <w:t>외국어자막서비스에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 대한 시청권한을 부여하고자 할 때 하나의 </w:t>
      </w:r>
      <w:proofErr w:type="spellStart"/>
      <w:r w:rsidRPr="001447B8">
        <w:rPr>
          <w:rFonts w:asciiTheme="majorEastAsia" w:eastAsiaTheme="majorEastAsia" w:hAnsiTheme="majorEastAsia" w:hint="eastAsia"/>
        </w:rPr>
        <w:t>에피스도</w:t>
      </w:r>
      <w:proofErr w:type="spellEnd"/>
      <w:r w:rsidRPr="001447B8">
        <w:rPr>
          <w:rFonts w:asciiTheme="majorEastAsia" w:eastAsiaTheme="majorEastAsia" w:hAnsiTheme="majorEastAsia" w:hint="eastAsia"/>
        </w:rPr>
        <w:t xml:space="preserve"> 상품그룹으로 묶으면 된다.</w:t>
      </w:r>
    </w:p>
    <w:p w14:paraId="10189572" w14:textId="77777777" w:rsidR="000767F0" w:rsidRPr="001447B8" w:rsidRDefault="000767F0" w:rsidP="000767F0">
      <w:pPr>
        <w:rPr>
          <w:rFonts w:asciiTheme="majorEastAsia" w:eastAsiaTheme="majorEastAsia" w:hAnsiTheme="majorEastAsia"/>
        </w:rPr>
      </w:pPr>
      <w:r w:rsidRPr="00735588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481AB2C2" wp14:editId="4348A1EE">
            <wp:extent cx="5939790" cy="3008605"/>
            <wp:effectExtent l="19050" t="19050" r="22860" b="20955"/>
            <wp:docPr id="9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08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1-11"/>
        <w:tblW w:w="0" w:type="auto"/>
        <w:tblLook w:val="04A0" w:firstRow="1" w:lastRow="0" w:firstColumn="1" w:lastColumn="0" w:noHBand="0" w:noVBand="1"/>
      </w:tblPr>
      <w:tblGrid>
        <w:gridCol w:w="673"/>
        <w:gridCol w:w="8661"/>
      </w:tblGrid>
      <w:tr w:rsidR="000767F0" w:rsidRPr="001447B8" w14:paraId="66CE91A8" w14:textId="77777777" w:rsidTr="0078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A29F2F5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번호</w:t>
            </w:r>
          </w:p>
        </w:tc>
        <w:tc>
          <w:tcPr>
            <w:tcW w:w="8877" w:type="dxa"/>
          </w:tcPr>
          <w:p w14:paraId="565A71DA" w14:textId="77777777" w:rsidR="000767F0" w:rsidRPr="001447B8" w:rsidRDefault="000767F0" w:rsidP="00781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Cs w:val="0"/>
                <w:iCs/>
              </w:rPr>
            </w:pPr>
            <w:r w:rsidRPr="001447B8">
              <w:rPr>
                <w:rFonts w:asciiTheme="majorEastAsia" w:eastAsiaTheme="majorEastAsia" w:hAnsiTheme="majorEastAsia" w:hint="eastAsia"/>
                <w:iCs/>
              </w:rPr>
              <w:t>설명</w:t>
            </w:r>
          </w:p>
        </w:tc>
      </w:tr>
      <w:tr w:rsidR="000767F0" w:rsidRPr="001447B8" w14:paraId="733A8CC2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DB6D597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877" w:type="dxa"/>
          </w:tcPr>
          <w:p w14:paraId="0A2CC97E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이미 등록된 에피소드 상품그룹 목록을 조회한다.</w:t>
            </w:r>
          </w:p>
        </w:tc>
      </w:tr>
      <w:tr w:rsidR="000767F0" w:rsidRPr="001447B8" w14:paraId="2FF19A18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836F234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877" w:type="dxa"/>
          </w:tcPr>
          <w:p w14:paraId="5EF674F4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에피소드 상품그룹명 정보를 변경하려면 &lt;수정&gt; 버튼을 클릭한 후 정보를 수정하고 저장한다.</w:t>
            </w:r>
          </w:p>
        </w:tc>
      </w:tr>
      <w:tr w:rsidR="000767F0" w:rsidRPr="001447B8" w14:paraId="0D1F8450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B1624F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</w:p>
        </w:tc>
        <w:tc>
          <w:tcPr>
            <w:tcW w:w="8877" w:type="dxa"/>
          </w:tcPr>
          <w:p w14:paraId="4A155780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에피소드 상품그룹에 묶인 콘텐츠를 조회하려면 목록을 클릭하고, 우측에서 콘텐츠 정보를 조회한다.</w:t>
            </w:r>
          </w:p>
          <w:p w14:paraId="2FCAAB6F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필요한 경우 &lt;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회차추가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&gt; &lt;단편추가&gt; 버튼을 클릭하여 신규 콘텐츠를 추가한다.</w:t>
            </w:r>
          </w:p>
        </w:tc>
      </w:tr>
      <w:tr w:rsidR="000767F0" w:rsidRPr="001447B8" w14:paraId="36B68594" w14:textId="77777777" w:rsidTr="0078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D23B361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 w:rsidRPr="001447B8"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877" w:type="dxa"/>
          </w:tcPr>
          <w:p w14:paraId="2DA53A33" w14:textId="77777777" w:rsidR="000767F0" w:rsidRPr="001447B8" w:rsidRDefault="000767F0" w:rsidP="00781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>이미 등록된 콘텐츠를 삭제하려면 목록을 체크한 후 &lt;삭제&gt; 버튼을 클릭하여 삭제한다.</w:t>
            </w:r>
          </w:p>
        </w:tc>
      </w:tr>
      <w:tr w:rsidR="000767F0" w:rsidRPr="001447B8" w14:paraId="0FBCD84F" w14:textId="77777777" w:rsidTr="0078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32F4A72" w14:textId="77777777" w:rsidR="000767F0" w:rsidRPr="001447B8" w:rsidRDefault="000767F0" w:rsidP="0078148C">
            <w:pPr>
              <w:jc w:val="center"/>
              <w:rPr>
                <w:rFonts w:asciiTheme="majorEastAsia" w:eastAsiaTheme="majorEastAsia" w:hAnsiTheme="majorEastAsia"/>
                <w:b w:val="0"/>
                <w:bCs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877" w:type="dxa"/>
          </w:tcPr>
          <w:p w14:paraId="1847BC6D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>신규 에피소드 상품그룹을 등록하려면 &lt;추가&gt; 버튼을 클릭하여 신규 에피소드 상품그룹을 등록한다.</w:t>
            </w:r>
          </w:p>
          <w:p w14:paraId="1314603E" w14:textId="77777777" w:rsidR="000767F0" w:rsidRPr="001447B8" w:rsidRDefault="000767F0" w:rsidP="0078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8"/>
              </w:rPr>
            </w:pPr>
            <w:r w:rsidRPr="001447B8">
              <w:rPr>
                <w:rFonts w:asciiTheme="majorEastAsia" w:eastAsiaTheme="majorEastAsia" w:hAnsiTheme="majorEastAsia" w:hint="eastAsia"/>
                <w:sz w:val="18"/>
              </w:rPr>
              <w:t xml:space="preserve">에피소드 상품그룹 등록 후 반드시 목록을 클릭한 후 </w:t>
            </w:r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&lt;</w:t>
            </w:r>
            <w:proofErr w:type="spellStart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회차추가</w:t>
            </w:r>
            <w:proofErr w:type="spellEnd"/>
            <w:r w:rsidRPr="001447B8">
              <w:rPr>
                <w:rFonts w:asciiTheme="majorEastAsia" w:eastAsiaTheme="majorEastAsia" w:hAnsiTheme="majorEastAsia" w:hint="eastAsia"/>
                <w:sz w:val="18"/>
                <w:szCs w:val="18"/>
              </w:rPr>
              <w:t>&gt; &lt;단편추가&gt; 버튼을 클릭하여 콘텐츠를 추가한다.</w:t>
            </w:r>
          </w:p>
        </w:tc>
      </w:tr>
    </w:tbl>
    <w:p w14:paraId="5AC30180" w14:textId="77777777" w:rsidR="000767F0" w:rsidRPr="001447B8" w:rsidRDefault="000767F0" w:rsidP="000767F0">
      <w:pPr>
        <w:pStyle w:val="-3"/>
        <w:ind w:leftChars="0" w:left="0"/>
        <w:rPr>
          <w:rFonts w:asciiTheme="majorEastAsia" w:eastAsiaTheme="majorEastAsia" w:hAnsiTheme="majorEastAsia"/>
        </w:rPr>
      </w:pPr>
    </w:p>
    <w:bookmarkEnd w:id="0"/>
    <w:bookmarkEnd w:id="1"/>
    <w:bookmarkEnd w:id="2"/>
    <w:bookmarkEnd w:id="3"/>
    <w:bookmarkEnd w:id="4"/>
    <w:bookmarkEnd w:id="7"/>
    <w:bookmarkEnd w:id="8"/>
    <w:p w14:paraId="061D6B30" w14:textId="106EC74A" w:rsidR="000767F0" w:rsidRPr="001447B8" w:rsidRDefault="000767F0" w:rsidP="000767F0">
      <w:pPr>
        <w:adjustRightInd/>
        <w:spacing w:line="240" w:lineRule="auto"/>
        <w:jc w:val="left"/>
        <w:textAlignment w:val="auto"/>
        <w:rPr>
          <w:rFonts w:asciiTheme="majorEastAsia" w:eastAsiaTheme="majorEastAsia" w:hAnsiTheme="majorEastAsia"/>
        </w:rPr>
      </w:pPr>
    </w:p>
    <w:sectPr w:rsidR="000767F0" w:rsidRPr="001447B8" w:rsidSect="00FD1949">
      <w:headerReference w:type="even" r:id="rId26"/>
      <w:headerReference w:type="default" r:id="rId27"/>
      <w:footerReference w:type="default" r:id="rId28"/>
      <w:headerReference w:type="first" r:id="rId29"/>
      <w:pgSz w:w="11906" w:h="16838" w:code="9"/>
      <w:pgMar w:top="1440" w:right="1134" w:bottom="1440" w:left="1418" w:header="720" w:footer="720" w:gutter="0"/>
      <w:pgNumType w:start="1"/>
      <w:cols w:space="425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319BC" w14:textId="77777777" w:rsidR="00585242" w:rsidRDefault="00585242">
      <w:pPr>
        <w:spacing w:line="240" w:lineRule="auto"/>
      </w:pPr>
      <w:r>
        <w:separator/>
      </w:r>
    </w:p>
    <w:p w14:paraId="2E4F0303" w14:textId="77777777" w:rsidR="00585242" w:rsidRDefault="00585242"/>
    <w:p w14:paraId="28334908" w14:textId="77777777" w:rsidR="00585242" w:rsidRDefault="00585242"/>
    <w:p w14:paraId="5285818F" w14:textId="77777777" w:rsidR="00585242" w:rsidRDefault="00585242" w:rsidP="00A05246">
      <w:pPr>
        <w:ind w:left="1000"/>
      </w:pPr>
    </w:p>
  </w:endnote>
  <w:endnote w:type="continuationSeparator" w:id="0">
    <w:p w14:paraId="2A65A675" w14:textId="77777777" w:rsidR="00585242" w:rsidRDefault="00585242">
      <w:pPr>
        <w:spacing w:line="240" w:lineRule="auto"/>
      </w:pPr>
      <w:r>
        <w:continuationSeparator/>
      </w:r>
    </w:p>
    <w:p w14:paraId="18AFA089" w14:textId="77777777" w:rsidR="00585242" w:rsidRDefault="00585242"/>
    <w:p w14:paraId="24AE6CEE" w14:textId="77777777" w:rsidR="00585242" w:rsidRDefault="00585242" w:rsidP="00A05246">
      <w:pPr>
        <w:ind w:left="400"/>
      </w:pPr>
    </w:p>
    <w:p w14:paraId="5295B309" w14:textId="77777777" w:rsidR="00585242" w:rsidRDefault="00585242" w:rsidP="00A05246">
      <w:pPr>
        <w:ind w:left="100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새굴림">
    <w:panose1 w:val="020B0604020202020204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휴먼옛체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그래픽M"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D284B" w14:textId="77777777" w:rsidR="002C43B2" w:rsidRDefault="002C43B2" w:rsidP="006D5321">
    <w:pPr>
      <w:tabs>
        <w:tab w:val="right" w:pos="9720"/>
      </w:tabs>
      <w:rPr>
        <w:rFonts w:ascii="Arial" w:hAnsi="Arial" w:cs="Arial"/>
        <w:sz w:val="14"/>
        <w:szCs w:val="14"/>
      </w:rPr>
    </w:pPr>
  </w:p>
  <w:p w14:paraId="25CF9A11" w14:textId="77777777" w:rsidR="002C43B2" w:rsidRDefault="002C43B2" w:rsidP="00412F51">
    <w:pPr>
      <w:tabs>
        <w:tab w:val="right" w:pos="9720"/>
      </w:tabs>
      <w:ind w:left="400"/>
      <w:jc w:val="center"/>
      <w:rPr>
        <w:rFonts w:ascii="Arial" w:hAnsi="Arial" w:cs="Arial"/>
        <w:sz w:val="14"/>
        <w:szCs w:val="14"/>
      </w:rPr>
    </w:pPr>
    <w:r w:rsidRPr="00412F51">
      <w:rPr>
        <w:rFonts w:ascii="Arial" w:hAnsi="Arial" w:cs="Arial"/>
        <w:sz w:val="14"/>
        <w:szCs w:val="14"/>
      </w:rPr>
      <w:fldChar w:fldCharType="begin"/>
    </w:r>
    <w:r w:rsidRPr="00412F51">
      <w:rPr>
        <w:rFonts w:ascii="Arial" w:hAnsi="Arial" w:cs="Arial"/>
        <w:sz w:val="14"/>
        <w:szCs w:val="14"/>
      </w:rPr>
      <w:instrText xml:space="preserve"> PAGE   \* MERGEFORMAT </w:instrText>
    </w:r>
    <w:r w:rsidRPr="00412F51">
      <w:rPr>
        <w:rFonts w:ascii="Arial" w:hAnsi="Arial" w:cs="Arial"/>
        <w:sz w:val="14"/>
        <w:szCs w:val="14"/>
      </w:rPr>
      <w:fldChar w:fldCharType="separate"/>
    </w:r>
    <w:r w:rsidR="00FE775A" w:rsidRPr="00FE775A">
      <w:rPr>
        <w:rFonts w:ascii="Arial" w:hAnsi="Arial" w:cs="Arial"/>
        <w:noProof/>
        <w:sz w:val="14"/>
        <w:szCs w:val="14"/>
        <w:lang w:val="ko-KR"/>
      </w:rPr>
      <w:t>1</w:t>
    </w:r>
    <w:r w:rsidR="00FE775A" w:rsidRPr="00FE775A">
      <w:rPr>
        <w:rFonts w:ascii="Arial" w:hAnsi="Arial" w:cs="Arial"/>
        <w:noProof/>
        <w:sz w:val="14"/>
        <w:szCs w:val="14"/>
        <w:lang w:val="ko-KR"/>
      </w:rPr>
      <w:t>6</w:t>
    </w:r>
    <w:r w:rsidRPr="00412F51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F74DC" w14:textId="77777777" w:rsidR="00585242" w:rsidRDefault="00585242">
      <w:pPr>
        <w:spacing w:line="240" w:lineRule="auto"/>
      </w:pPr>
      <w:r>
        <w:separator/>
      </w:r>
    </w:p>
    <w:p w14:paraId="798306C4" w14:textId="77777777" w:rsidR="00585242" w:rsidRDefault="00585242"/>
    <w:p w14:paraId="32A78E28" w14:textId="77777777" w:rsidR="00585242" w:rsidRDefault="00585242"/>
    <w:p w14:paraId="61055F3C" w14:textId="77777777" w:rsidR="00585242" w:rsidRDefault="00585242" w:rsidP="00A05246">
      <w:pPr>
        <w:ind w:left="1000"/>
      </w:pPr>
    </w:p>
  </w:footnote>
  <w:footnote w:type="continuationSeparator" w:id="0">
    <w:p w14:paraId="35E5CA8D" w14:textId="77777777" w:rsidR="00585242" w:rsidRDefault="00585242">
      <w:pPr>
        <w:spacing w:line="240" w:lineRule="auto"/>
      </w:pPr>
      <w:r>
        <w:continuationSeparator/>
      </w:r>
    </w:p>
    <w:p w14:paraId="4B98527F" w14:textId="77777777" w:rsidR="00585242" w:rsidRDefault="00585242"/>
    <w:p w14:paraId="2DA1B2B9" w14:textId="77777777" w:rsidR="00585242" w:rsidRDefault="00585242"/>
    <w:p w14:paraId="2F521BDB" w14:textId="77777777" w:rsidR="00585242" w:rsidRDefault="00585242" w:rsidP="00A05246">
      <w:pPr>
        <w:ind w:left="100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4D5AF" w14:textId="77777777" w:rsidR="002C43B2" w:rsidRDefault="002C43B2">
    <w:r>
      <w:rPr>
        <w:lang w:val="ko-KR"/>
      </w:rPr>
      <w:t>이</w:t>
    </w:r>
    <w:r>
      <w:rPr>
        <w:rStyle w:val="ab"/>
        <w:noProof/>
        <w:sz w:val="18"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59"/>
      <w:gridCol w:w="1400"/>
      <w:gridCol w:w="2305"/>
      <w:gridCol w:w="1653"/>
      <w:gridCol w:w="1627"/>
    </w:tblGrid>
    <w:tr w:rsidR="002C43B2" w14:paraId="1FC02792" w14:textId="77777777" w:rsidTr="00183784">
      <w:tc>
        <w:tcPr>
          <w:tcW w:w="2361" w:type="dxa"/>
          <w:vMerge w:val="restart"/>
          <w:vAlign w:val="center"/>
        </w:tcPr>
        <w:p w14:paraId="43534A36" w14:textId="77777777" w:rsidR="002C43B2" w:rsidRDefault="002C43B2" w:rsidP="004E2DA1">
          <w:pPr>
            <w:pStyle w:val="af4"/>
            <w:jc w:val="center"/>
          </w:pPr>
          <w:r w:rsidRPr="004E2DA1">
            <w:rPr>
              <w:noProof/>
            </w:rPr>
            <w:drawing>
              <wp:inline distT="0" distB="0" distL="0" distR="0" wp14:anchorId="1B96E1A5" wp14:editId="065B270D">
                <wp:extent cx="1304925" cy="419100"/>
                <wp:effectExtent l="19050" t="0" r="9525" b="0"/>
                <wp:docPr id="3" name="그림 2" descr="SK broadband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2" descr="SK broadba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9" w:type="dxa"/>
          <w:gridSpan w:val="4"/>
        </w:tcPr>
        <w:p w14:paraId="6D52E24A" w14:textId="77777777" w:rsidR="002C43B2" w:rsidRPr="00820F50" w:rsidRDefault="002C43B2" w:rsidP="00183784">
          <w:pPr>
            <w:pStyle w:val="af4"/>
            <w:jc w:val="center"/>
            <w:rPr>
              <w:color w:val="FF0000"/>
            </w:rPr>
          </w:pPr>
          <w:r>
            <w:rPr>
              <w:rFonts w:hint="eastAsia"/>
              <w:b/>
              <w:color w:val="FF0000"/>
              <w:kern w:val="2"/>
              <w:sz w:val="36"/>
            </w:rPr>
            <w:t>상품관리</w:t>
          </w:r>
          <w:r w:rsidRPr="00820F50">
            <w:rPr>
              <w:rFonts w:hint="eastAsia"/>
              <w:b/>
              <w:color w:val="FF0000"/>
              <w:kern w:val="2"/>
              <w:sz w:val="36"/>
            </w:rPr>
            <w:t xml:space="preserve"> </w:t>
          </w:r>
          <w:r w:rsidRPr="00820F50">
            <w:rPr>
              <w:b/>
              <w:color w:val="FF0000"/>
              <w:kern w:val="2"/>
              <w:sz w:val="36"/>
            </w:rPr>
            <w:t>User Guide</w:t>
          </w:r>
        </w:p>
      </w:tc>
    </w:tr>
    <w:tr w:rsidR="002C43B2" w14:paraId="68570BDC" w14:textId="77777777" w:rsidTr="00183784">
      <w:tc>
        <w:tcPr>
          <w:tcW w:w="2361" w:type="dxa"/>
          <w:vMerge/>
        </w:tcPr>
        <w:p w14:paraId="29BADB17" w14:textId="77777777" w:rsidR="002C43B2" w:rsidRDefault="002C43B2" w:rsidP="00F91591">
          <w:pPr>
            <w:pStyle w:val="af4"/>
          </w:pPr>
        </w:p>
      </w:tc>
      <w:tc>
        <w:tcPr>
          <w:tcW w:w="1433" w:type="dxa"/>
          <w:vAlign w:val="center"/>
        </w:tcPr>
        <w:p w14:paraId="0073CD0A" w14:textId="77777777" w:rsidR="002C43B2" w:rsidRPr="00183784" w:rsidRDefault="002C43B2" w:rsidP="000165B8">
          <w:pPr>
            <w:rPr>
              <w:b/>
              <w:sz w:val="16"/>
              <w:szCs w:val="16"/>
            </w:rPr>
          </w:pPr>
          <w:r w:rsidRPr="00183784">
            <w:rPr>
              <w:rFonts w:hint="eastAsia"/>
              <w:b/>
              <w:sz w:val="16"/>
              <w:szCs w:val="16"/>
            </w:rPr>
            <w:t>프로젝트</w:t>
          </w:r>
        </w:p>
      </w:tc>
      <w:tc>
        <w:tcPr>
          <w:tcW w:w="2410" w:type="dxa"/>
          <w:vAlign w:val="center"/>
        </w:tcPr>
        <w:p w14:paraId="758D9747" w14:textId="77777777" w:rsidR="002C43B2" w:rsidRPr="00820F50" w:rsidRDefault="002C43B2" w:rsidP="00820F50">
          <w:pPr>
            <w:rPr>
              <w:color w:val="FF0000"/>
              <w:sz w:val="16"/>
              <w:szCs w:val="16"/>
            </w:rPr>
          </w:pPr>
          <w:r w:rsidRPr="00820F50">
            <w:rPr>
              <w:rFonts w:hint="eastAsia"/>
              <w:color w:val="FF0000"/>
              <w:sz w:val="16"/>
              <w:szCs w:val="16"/>
            </w:rPr>
            <w:t>SKB Next CMS</w:t>
          </w:r>
        </w:p>
      </w:tc>
      <w:tc>
        <w:tcPr>
          <w:tcW w:w="1701" w:type="dxa"/>
          <w:vAlign w:val="center"/>
        </w:tcPr>
        <w:p w14:paraId="53F163CC" w14:textId="77777777" w:rsidR="002C43B2" w:rsidRPr="00183784" w:rsidRDefault="002C43B2" w:rsidP="000165B8">
          <w:pPr>
            <w:rPr>
              <w:b/>
              <w:sz w:val="16"/>
              <w:szCs w:val="16"/>
            </w:rPr>
          </w:pPr>
          <w:r w:rsidRPr="00183784">
            <w:rPr>
              <w:rFonts w:hint="eastAsia"/>
              <w:b/>
              <w:sz w:val="16"/>
              <w:szCs w:val="16"/>
            </w:rPr>
            <w:t>시스템</w:t>
          </w:r>
        </w:p>
      </w:tc>
      <w:tc>
        <w:tcPr>
          <w:tcW w:w="1665" w:type="dxa"/>
          <w:vAlign w:val="center"/>
        </w:tcPr>
        <w:p w14:paraId="6E8E68CA" w14:textId="77777777" w:rsidR="002C43B2" w:rsidRPr="00820F50" w:rsidRDefault="002C43B2" w:rsidP="00C20123">
          <w:pPr>
            <w:rPr>
              <w:color w:val="FF0000"/>
              <w:sz w:val="16"/>
              <w:szCs w:val="16"/>
            </w:rPr>
          </w:pPr>
          <w:r w:rsidRPr="00820F50">
            <w:rPr>
              <w:rFonts w:hint="eastAsia"/>
              <w:color w:val="FF0000"/>
              <w:sz w:val="16"/>
              <w:szCs w:val="16"/>
            </w:rPr>
            <w:t>NCMS</w:t>
          </w:r>
        </w:p>
      </w:tc>
    </w:tr>
    <w:tr w:rsidR="002C43B2" w14:paraId="260698C0" w14:textId="77777777" w:rsidTr="00183784">
      <w:tc>
        <w:tcPr>
          <w:tcW w:w="2361" w:type="dxa"/>
          <w:vMerge/>
        </w:tcPr>
        <w:p w14:paraId="6E6EE823" w14:textId="77777777" w:rsidR="002C43B2" w:rsidRDefault="002C43B2" w:rsidP="00F91591">
          <w:pPr>
            <w:pStyle w:val="af4"/>
          </w:pPr>
        </w:p>
      </w:tc>
      <w:tc>
        <w:tcPr>
          <w:tcW w:w="1433" w:type="dxa"/>
          <w:vAlign w:val="center"/>
        </w:tcPr>
        <w:p w14:paraId="2FCC722A" w14:textId="77777777" w:rsidR="002C43B2" w:rsidRPr="00183784" w:rsidRDefault="002C43B2" w:rsidP="000165B8">
          <w:pPr>
            <w:rPr>
              <w:b/>
              <w:sz w:val="16"/>
              <w:szCs w:val="16"/>
            </w:rPr>
          </w:pPr>
          <w:r w:rsidRPr="00183784">
            <w:rPr>
              <w:rFonts w:hint="eastAsia"/>
              <w:b/>
              <w:sz w:val="16"/>
              <w:szCs w:val="16"/>
            </w:rPr>
            <w:t>버전</w:t>
          </w:r>
        </w:p>
      </w:tc>
      <w:tc>
        <w:tcPr>
          <w:tcW w:w="2410" w:type="dxa"/>
          <w:vAlign w:val="center"/>
        </w:tcPr>
        <w:p w14:paraId="51447B04" w14:textId="77777777" w:rsidR="002C43B2" w:rsidRPr="00820F50" w:rsidRDefault="002C43B2" w:rsidP="007854F9">
          <w:pPr>
            <w:rPr>
              <w:color w:val="FF0000"/>
              <w:sz w:val="16"/>
              <w:szCs w:val="16"/>
            </w:rPr>
          </w:pPr>
          <w:r w:rsidRPr="00820F50">
            <w:rPr>
              <w:rFonts w:hint="eastAsia"/>
              <w:color w:val="FF0000"/>
              <w:sz w:val="16"/>
              <w:szCs w:val="16"/>
            </w:rPr>
            <w:t>V</w:t>
          </w:r>
          <w:r>
            <w:rPr>
              <w:rFonts w:hint="eastAsia"/>
              <w:color w:val="FF0000"/>
              <w:sz w:val="16"/>
              <w:szCs w:val="16"/>
            </w:rPr>
            <w:t>1.0</w:t>
          </w:r>
        </w:p>
      </w:tc>
      <w:tc>
        <w:tcPr>
          <w:tcW w:w="1701" w:type="dxa"/>
          <w:vAlign w:val="center"/>
        </w:tcPr>
        <w:p w14:paraId="4B30266A" w14:textId="77777777" w:rsidR="002C43B2" w:rsidRPr="00183784" w:rsidRDefault="002C43B2" w:rsidP="000165B8">
          <w:pPr>
            <w:rPr>
              <w:b/>
              <w:sz w:val="16"/>
              <w:szCs w:val="16"/>
            </w:rPr>
          </w:pPr>
          <w:r w:rsidRPr="00183784">
            <w:rPr>
              <w:rFonts w:hint="eastAsia"/>
              <w:b/>
              <w:sz w:val="16"/>
              <w:szCs w:val="16"/>
            </w:rPr>
            <w:t>작성일자</w:t>
          </w:r>
        </w:p>
      </w:tc>
      <w:tc>
        <w:tcPr>
          <w:tcW w:w="1665" w:type="dxa"/>
          <w:vAlign w:val="center"/>
        </w:tcPr>
        <w:p w14:paraId="113E81CF" w14:textId="1B52F142" w:rsidR="002C43B2" w:rsidRPr="00820F50" w:rsidRDefault="002C43B2" w:rsidP="00475A33">
          <w:pPr>
            <w:rPr>
              <w:color w:val="FF0000"/>
              <w:sz w:val="16"/>
              <w:szCs w:val="16"/>
            </w:rPr>
          </w:pPr>
          <w:r>
            <w:rPr>
              <w:rFonts w:hint="eastAsia"/>
              <w:color w:val="FF0000"/>
              <w:sz w:val="16"/>
              <w:szCs w:val="16"/>
            </w:rPr>
            <w:t>20</w:t>
          </w:r>
          <w:r>
            <w:rPr>
              <w:color w:val="FF0000"/>
              <w:sz w:val="16"/>
              <w:szCs w:val="16"/>
            </w:rPr>
            <w:t>21</w:t>
          </w:r>
          <w:r>
            <w:rPr>
              <w:rFonts w:hint="eastAsia"/>
              <w:color w:val="FF0000"/>
              <w:sz w:val="16"/>
              <w:szCs w:val="16"/>
            </w:rPr>
            <w:t>.</w:t>
          </w:r>
          <w:r w:rsidR="003F64D2">
            <w:rPr>
              <w:color w:val="FF0000"/>
              <w:sz w:val="16"/>
              <w:szCs w:val="16"/>
            </w:rPr>
            <w:t>11.</w:t>
          </w:r>
          <w:r w:rsidR="00AF73BE">
            <w:rPr>
              <w:color w:val="FF0000"/>
              <w:sz w:val="16"/>
              <w:szCs w:val="16"/>
            </w:rPr>
            <w:t>30</w:t>
          </w:r>
        </w:p>
      </w:tc>
    </w:tr>
  </w:tbl>
  <w:p w14:paraId="661EBA37" w14:textId="77777777" w:rsidR="002C43B2" w:rsidRDefault="002C43B2" w:rsidP="004564A5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7FC7A" w14:textId="77777777" w:rsidR="002C43B2" w:rsidRPr="00E775B2" w:rsidRDefault="002C43B2" w:rsidP="00A67EB8">
    <w:pPr>
      <w:tabs>
        <w:tab w:val="right" w:pos="9720"/>
      </w:tabs>
      <w:ind w:leftChars="182" w:left="364"/>
      <w:rPr>
        <w:rFonts w:ascii="Arial" w:hAnsi="Arial" w:cs="Arial"/>
        <w:sz w:val="14"/>
        <w:szCs w:val="14"/>
      </w:rPr>
    </w:pPr>
    <w:r>
      <w:rPr>
        <w:rFonts w:ascii="Arial" w:hAnsi="Arial" w:cs="Arial" w:hint="eastAsia"/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81A624B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맑은 고딕" w:eastAsia="맑은 고딕" w:hAnsi="맑은 고딕" w:hint="eastAsia"/>
        <w:b/>
      </w:rPr>
    </w:lvl>
    <w:lvl w:ilvl="1">
      <w:start w:val="1"/>
      <w:numFmt w:val="decimal"/>
      <w:pStyle w:val="2"/>
      <w:suff w:val="space"/>
      <w:lvlText w:val="%1.%2."/>
      <w:lvlJc w:val="left"/>
      <w:pPr>
        <w:ind w:left="2410" w:firstLine="0"/>
      </w:pPr>
      <w:rPr>
        <w:rFonts w:ascii="맑은 고딕" w:eastAsia="맑은 고딕" w:hAnsi="맑은 고딕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261" w:firstLine="0"/>
      </w:pPr>
      <w:rPr>
        <w:rFonts w:ascii="맑은 고딕" w:eastAsia="맑은 고딕" w:hAnsi="맑은 고딕"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828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ganada"/>
      <w:pStyle w:val="5"/>
      <w:suff w:val="space"/>
      <w:lvlText w:val="%5."/>
      <w:lvlJc w:val="left"/>
      <w:pPr>
        <w:ind w:left="4395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6)"/>
      <w:lvlJc w:val="left"/>
      <w:pPr>
        <w:ind w:left="964" w:hanging="624"/>
      </w:pPr>
      <w:rPr>
        <w:rFonts w:ascii="Times New Roman" w:eastAsia="굴림체" w:hAnsi="Times New Roman" w:hint="default"/>
        <w:b w:val="0"/>
        <w:i w:val="0"/>
        <w:sz w:val="22"/>
      </w:rPr>
    </w:lvl>
    <w:lvl w:ilvl="6">
      <w:start w:val="1"/>
      <w:numFmt w:val="bullet"/>
      <w:pStyle w:val="7"/>
      <w:suff w:val="space"/>
      <w:lvlText w:val=""/>
      <w:lvlJc w:val="left"/>
      <w:pPr>
        <w:ind w:left="1531" w:hanging="794"/>
      </w:pPr>
      <w:rPr>
        <w:rFonts w:ascii="Wingdings" w:hAnsi="Wingdings" w:hint="default"/>
        <w:b w:val="0"/>
        <w:i w:val="0"/>
        <w:sz w:val="22"/>
      </w:rPr>
    </w:lvl>
    <w:lvl w:ilvl="7">
      <w:start w:val="1"/>
      <w:numFmt w:val="bullet"/>
      <w:pStyle w:val="8"/>
      <w:suff w:val="space"/>
      <w:lvlText w:val="-"/>
      <w:lvlJc w:val="left"/>
      <w:pPr>
        <w:ind w:left="2041" w:hanging="850"/>
      </w:pPr>
      <w:rPr>
        <w:rFonts w:ascii="굴림체" w:eastAsia="굴림체" w:hint="eastAsia"/>
        <w:b/>
        <w:i w:val="0"/>
        <w:sz w:val="24"/>
      </w:rPr>
    </w:lvl>
    <w:lvl w:ilvl="8">
      <w:start w:val="1"/>
      <w:numFmt w:val="bullet"/>
      <w:pStyle w:val="9"/>
      <w:suff w:val="space"/>
      <w:lvlText w:val="•"/>
      <w:lvlJc w:val="left"/>
      <w:pPr>
        <w:ind w:left="624" w:firstLine="1077"/>
      </w:pPr>
      <w:rPr>
        <w:rFonts w:ascii="굴림체" w:eastAsia="굴림체" w:hint="eastAsia"/>
        <w:b w:val="0"/>
        <w:i w:val="0"/>
        <w:sz w:val="20"/>
      </w:rPr>
    </w:lvl>
  </w:abstractNum>
  <w:abstractNum w:abstractNumId="1" w15:restartNumberingAfterBreak="0">
    <w:nsid w:val="004160AD"/>
    <w:multiLevelType w:val="hybridMultilevel"/>
    <w:tmpl w:val="4252C436"/>
    <w:lvl w:ilvl="0" w:tplc="98407064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0EA43A5"/>
    <w:multiLevelType w:val="hybridMultilevel"/>
    <w:tmpl w:val="F6C467C6"/>
    <w:lvl w:ilvl="0" w:tplc="8A2A0AE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1F12026"/>
    <w:multiLevelType w:val="hybridMultilevel"/>
    <w:tmpl w:val="30742308"/>
    <w:lvl w:ilvl="0" w:tplc="B922C1CA">
      <w:start w:val="1"/>
      <w:numFmt w:val="bullet"/>
      <w:pStyle w:val="-"/>
      <w:lvlText w:val=""/>
      <w:lvlJc w:val="left"/>
      <w:pPr>
        <w:tabs>
          <w:tab w:val="num" w:pos="814"/>
        </w:tabs>
        <w:ind w:left="794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3DC34C9"/>
    <w:multiLevelType w:val="hybridMultilevel"/>
    <w:tmpl w:val="891C9C9C"/>
    <w:lvl w:ilvl="0" w:tplc="7E087F32">
      <w:start w:val="1"/>
      <w:numFmt w:val="bullet"/>
      <w:pStyle w:val="a"/>
      <w:lvlText w:val="-"/>
      <w:lvlJc w:val="left"/>
      <w:pPr>
        <w:tabs>
          <w:tab w:val="num" w:pos="1267"/>
        </w:tabs>
        <w:ind w:left="1247" w:hanging="340"/>
      </w:pPr>
      <w:rPr>
        <w:rFonts w:ascii="굴림체" w:eastAsia="굴림체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6E83598"/>
    <w:multiLevelType w:val="hybridMultilevel"/>
    <w:tmpl w:val="C842083A"/>
    <w:lvl w:ilvl="0" w:tplc="F71EC67A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0315A12"/>
    <w:multiLevelType w:val="hybridMultilevel"/>
    <w:tmpl w:val="322C45EE"/>
    <w:lvl w:ilvl="0" w:tplc="CB5E94C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17F768B"/>
    <w:multiLevelType w:val="hybridMultilevel"/>
    <w:tmpl w:val="F0DE17E2"/>
    <w:lvl w:ilvl="0" w:tplc="2F2283A0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2F906F0"/>
    <w:multiLevelType w:val="hybridMultilevel"/>
    <w:tmpl w:val="F6EE9EC4"/>
    <w:lvl w:ilvl="0" w:tplc="840AD6E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49B2C6F"/>
    <w:multiLevelType w:val="hybridMultilevel"/>
    <w:tmpl w:val="D794C68E"/>
    <w:lvl w:ilvl="0" w:tplc="829C203C">
      <w:start w:val="1"/>
      <w:numFmt w:val="bullet"/>
      <w:pStyle w:val="a0"/>
      <w:lvlText w:val=""/>
      <w:lvlJc w:val="left"/>
      <w:pPr>
        <w:tabs>
          <w:tab w:val="num" w:pos="1040"/>
        </w:tabs>
        <w:ind w:left="1021" w:hanging="341"/>
      </w:pPr>
      <w:rPr>
        <w:rFonts w:ascii="Wingdings" w:hAnsi="Wingdings" w:hint="default"/>
      </w:rPr>
    </w:lvl>
    <w:lvl w:ilvl="1" w:tplc="DEA87456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7750C0B6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7F02E87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2C6C72C4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55B20E7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BADAB10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9B4A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C418768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CE4EA0"/>
    <w:multiLevelType w:val="hybridMultilevel"/>
    <w:tmpl w:val="5B263CA8"/>
    <w:lvl w:ilvl="0" w:tplc="F488B738">
      <w:start w:val="2"/>
      <w:numFmt w:val="decimalEnclosedCircle"/>
      <w:lvlText w:val="%1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1" w15:restartNumberingAfterBreak="0">
    <w:nsid w:val="2191781B"/>
    <w:multiLevelType w:val="hybridMultilevel"/>
    <w:tmpl w:val="F0FA5758"/>
    <w:lvl w:ilvl="0" w:tplc="969A163A">
      <w:start w:val="1"/>
      <w:numFmt w:val="bullet"/>
      <w:pStyle w:val="a1"/>
      <w:lvlText w:val="-"/>
      <w:lvlJc w:val="left"/>
      <w:pPr>
        <w:tabs>
          <w:tab w:val="num" w:pos="700"/>
        </w:tabs>
        <w:ind w:left="624" w:hanging="284"/>
      </w:pPr>
      <w:rPr>
        <w:rFonts w:ascii="굴림체" w:eastAsia="굴림체" w:hAnsi="Wingdings" w:hint="eastAsia"/>
      </w:rPr>
    </w:lvl>
    <w:lvl w:ilvl="1" w:tplc="F03CB6A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D6CC09F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71434F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BD72385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CF769F4C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A3184FB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BECC440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205007D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966127"/>
    <w:multiLevelType w:val="hybridMultilevel"/>
    <w:tmpl w:val="65807B8C"/>
    <w:lvl w:ilvl="0" w:tplc="37B45EFC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5463C9"/>
    <w:multiLevelType w:val="hybridMultilevel"/>
    <w:tmpl w:val="236AF95E"/>
    <w:lvl w:ilvl="0" w:tplc="763C542A">
      <w:start w:val="2"/>
      <w:numFmt w:val="decimalEnclosedCircle"/>
      <w:lvlText w:val="%1"/>
      <w:lvlJc w:val="left"/>
      <w:pPr>
        <w:ind w:left="927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CD06F08"/>
    <w:multiLevelType w:val="hybridMultilevel"/>
    <w:tmpl w:val="8A9AE066"/>
    <w:lvl w:ilvl="0" w:tplc="534CF7F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3" w:hanging="400"/>
      </w:pPr>
    </w:lvl>
    <w:lvl w:ilvl="2" w:tplc="0409001B" w:tentative="1">
      <w:start w:val="1"/>
      <w:numFmt w:val="lowerRoman"/>
      <w:lvlText w:val="%3."/>
      <w:lvlJc w:val="right"/>
      <w:pPr>
        <w:ind w:left="1233" w:hanging="400"/>
      </w:pPr>
    </w:lvl>
    <w:lvl w:ilvl="3" w:tplc="0409000F" w:tentative="1">
      <w:start w:val="1"/>
      <w:numFmt w:val="decimal"/>
      <w:lvlText w:val="%4."/>
      <w:lvlJc w:val="left"/>
      <w:pPr>
        <w:ind w:left="1633" w:hanging="400"/>
      </w:pPr>
    </w:lvl>
    <w:lvl w:ilvl="4" w:tplc="04090019" w:tentative="1">
      <w:start w:val="1"/>
      <w:numFmt w:val="upperLetter"/>
      <w:lvlText w:val="%5."/>
      <w:lvlJc w:val="left"/>
      <w:pPr>
        <w:ind w:left="2033" w:hanging="400"/>
      </w:pPr>
    </w:lvl>
    <w:lvl w:ilvl="5" w:tplc="0409001B" w:tentative="1">
      <w:start w:val="1"/>
      <w:numFmt w:val="lowerRoman"/>
      <w:lvlText w:val="%6."/>
      <w:lvlJc w:val="right"/>
      <w:pPr>
        <w:ind w:left="2433" w:hanging="400"/>
      </w:pPr>
    </w:lvl>
    <w:lvl w:ilvl="6" w:tplc="0409000F" w:tentative="1">
      <w:start w:val="1"/>
      <w:numFmt w:val="decimal"/>
      <w:lvlText w:val="%7."/>
      <w:lvlJc w:val="left"/>
      <w:pPr>
        <w:ind w:left="2833" w:hanging="400"/>
      </w:pPr>
    </w:lvl>
    <w:lvl w:ilvl="7" w:tplc="04090019" w:tentative="1">
      <w:start w:val="1"/>
      <w:numFmt w:val="upperLetter"/>
      <w:lvlText w:val="%8."/>
      <w:lvlJc w:val="left"/>
      <w:pPr>
        <w:ind w:left="3233" w:hanging="400"/>
      </w:pPr>
    </w:lvl>
    <w:lvl w:ilvl="8" w:tplc="0409001B" w:tentative="1">
      <w:start w:val="1"/>
      <w:numFmt w:val="lowerRoman"/>
      <w:lvlText w:val="%9."/>
      <w:lvlJc w:val="right"/>
      <w:pPr>
        <w:ind w:left="3633" w:hanging="400"/>
      </w:pPr>
    </w:lvl>
  </w:abstractNum>
  <w:abstractNum w:abstractNumId="15" w15:restartNumberingAfterBreak="0">
    <w:nsid w:val="2EEA00A0"/>
    <w:multiLevelType w:val="hybridMultilevel"/>
    <w:tmpl w:val="301E4374"/>
    <w:lvl w:ilvl="0" w:tplc="D3B2E68C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BC31F5"/>
    <w:multiLevelType w:val="hybridMultilevel"/>
    <w:tmpl w:val="836676FA"/>
    <w:lvl w:ilvl="0" w:tplc="B01CC066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7D34C9B"/>
    <w:multiLevelType w:val="hybridMultilevel"/>
    <w:tmpl w:val="F6C467C6"/>
    <w:lvl w:ilvl="0" w:tplc="8A2A0AE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A063A11"/>
    <w:multiLevelType w:val="hybridMultilevel"/>
    <w:tmpl w:val="D2163E7A"/>
    <w:lvl w:ilvl="0" w:tplc="4AF04E4A">
      <w:start w:val="1"/>
      <w:numFmt w:val="bullet"/>
      <w:pStyle w:val="a2"/>
      <w:lvlText w:val=""/>
      <w:lvlJc w:val="left"/>
      <w:pPr>
        <w:tabs>
          <w:tab w:val="num" w:pos="927"/>
        </w:tabs>
        <w:ind w:left="907" w:hanging="340"/>
      </w:pPr>
      <w:rPr>
        <w:rFonts w:ascii="Wingdings" w:eastAsia="굴림체" w:hAnsi="Wingdings" w:hint="default"/>
      </w:rPr>
    </w:lvl>
    <w:lvl w:ilvl="1" w:tplc="E918E5B2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5E1EFE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2FD42668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EE0CCCD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3260E6D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C706C6B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5830AB26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DE8213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CAF4125"/>
    <w:multiLevelType w:val="hybridMultilevel"/>
    <w:tmpl w:val="0734A9AE"/>
    <w:lvl w:ilvl="0" w:tplc="F0766C7A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D2A27BD"/>
    <w:multiLevelType w:val="hybridMultilevel"/>
    <w:tmpl w:val="1A08E688"/>
    <w:lvl w:ilvl="0" w:tplc="53EAAD3A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1" w15:restartNumberingAfterBreak="0">
    <w:nsid w:val="3DAC2B4A"/>
    <w:multiLevelType w:val="hybridMultilevel"/>
    <w:tmpl w:val="553682F0"/>
    <w:lvl w:ilvl="0" w:tplc="1C50711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DD25D61"/>
    <w:multiLevelType w:val="hybridMultilevel"/>
    <w:tmpl w:val="324C1B9A"/>
    <w:lvl w:ilvl="0" w:tplc="4D3EC4B6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DFA68A6"/>
    <w:multiLevelType w:val="hybridMultilevel"/>
    <w:tmpl w:val="E7E024A0"/>
    <w:lvl w:ilvl="0" w:tplc="840AD6E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E65720C"/>
    <w:multiLevelType w:val="hybridMultilevel"/>
    <w:tmpl w:val="16B436EE"/>
    <w:lvl w:ilvl="0" w:tplc="965849C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2A31CEF"/>
    <w:multiLevelType w:val="hybridMultilevel"/>
    <w:tmpl w:val="6D862ED2"/>
    <w:lvl w:ilvl="0" w:tplc="0E145086">
      <w:start w:val="1"/>
      <w:numFmt w:val="bullet"/>
      <w:pStyle w:val="a3"/>
      <w:lvlText w:val=""/>
      <w:lvlJc w:val="left"/>
      <w:pPr>
        <w:tabs>
          <w:tab w:val="num" w:pos="1494"/>
        </w:tabs>
        <w:ind w:left="1474" w:hanging="340"/>
      </w:pPr>
      <w:rPr>
        <w:rFonts w:ascii="Wingdings" w:eastAsia="굴림체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45C4BFD"/>
    <w:multiLevelType w:val="hybridMultilevel"/>
    <w:tmpl w:val="F6C467C6"/>
    <w:lvl w:ilvl="0" w:tplc="8A2A0AE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55C274C"/>
    <w:multiLevelType w:val="hybridMultilevel"/>
    <w:tmpl w:val="B67C575E"/>
    <w:lvl w:ilvl="0" w:tplc="8D428722">
      <w:start w:val="1"/>
      <w:numFmt w:val="bullet"/>
      <w:pStyle w:val="a4"/>
      <w:lvlText w:val="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7AF4B7B"/>
    <w:multiLevelType w:val="hybridMultilevel"/>
    <w:tmpl w:val="3CB43748"/>
    <w:lvl w:ilvl="0" w:tplc="5692AB20">
      <w:start w:val="1"/>
      <w:numFmt w:val="bullet"/>
      <w:pStyle w:val="-0"/>
      <w:lvlText w:val=""/>
      <w:lvlJc w:val="left"/>
      <w:pPr>
        <w:tabs>
          <w:tab w:val="num" w:pos="1267"/>
        </w:tabs>
        <w:ind w:left="1191" w:hanging="284"/>
      </w:pPr>
      <w:rPr>
        <w:rFonts w:ascii="Wingdings" w:eastAsia="굴림체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A560C85"/>
    <w:multiLevelType w:val="hybridMultilevel"/>
    <w:tmpl w:val="8CDEBD5E"/>
    <w:lvl w:ilvl="0" w:tplc="8594FA84">
      <w:start w:val="1"/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0" w15:restartNumberingAfterBreak="0">
    <w:nsid w:val="4ABD7596"/>
    <w:multiLevelType w:val="hybridMultilevel"/>
    <w:tmpl w:val="4CF6C828"/>
    <w:lvl w:ilvl="0" w:tplc="666CD80E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F48320F"/>
    <w:multiLevelType w:val="hybridMultilevel"/>
    <w:tmpl w:val="923A65A4"/>
    <w:lvl w:ilvl="0" w:tplc="D0447740">
      <w:start w:val="1"/>
      <w:numFmt w:val="bullet"/>
      <w:pStyle w:val="10"/>
      <w:lvlText w:val="q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4FAA77CB"/>
    <w:multiLevelType w:val="hybridMultilevel"/>
    <w:tmpl w:val="F6468FB2"/>
    <w:lvl w:ilvl="0" w:tplc="259E826E">
      <w:start w:val="1"/>
      <w:numFmt w:val="decimal"/>
      <w:pStyle w:val="m123"/>
      <w:lvlText w:val="%1)"/>
      <w:lvlJc w:val="left"/>
      <w:pPr>
        <w:ind w:left="1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800" w:hanging="400"/>
      </w:pPr>
    </w:lvl>
    <w:lvl w:ilvl="2" w:tplc="0409001B">
      <w:start w:val="1"/>
      <w:numFmt w:val="lowerRoman"/>
      <w:lvlText w:val="%3."/>
      <w:lvlJc w:val="right"/>
      <w:pPr>
        <w:ind w:left="2200" w:hanging="400"/>
      </w:pPr>
    </w:lvl>
    <w:lvl w:ilvl="3" w:tplc="17A460BC">
      <w:numFmt w:val="bullet"/>
      <w:lvlText w:val="-"/>
      <w:lvlJc w:val="left"/>
      <w:pPr>
        <w:ind w:left="2560" w:hanging="360"/>
      </w:pPr>
      <w:rPr>
        <w:rFonts w:ascii="Tahoma" w:eastAsia="새굴림" w:hAnsi="Tahoma" w:cs="Tahoma" w:hint="default"/>
      </w:r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3" w15:restartNumberingAfterBreak="0">
    <w:nsid w:val="53DF549B"/>
    <w:multiLevelType w:val="hybridMultilevel"/>
    <w:tmpl w:val="F1365DA0"/>
    <w:lvl w:ilvl="0" w:tplc="840AD6E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42B49C1"/>
    <w:multiLevelType w:val="hybridMultilevel"/>
    <w:tmpl w:val="773821F0"/>
    <w:lvl w:ilvl="0" w:tplc="4CA841D8">
      <w:start w:val="1"/>
      <w:numFmt w:val="bullet"/>
      <w:pStyle w:val="a5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4CA116F"/>
    <w:multiLevelType w:val="hybridMultilevel"/>
    <w:tmpl w:val="A540F902"/>
    <w:lvl w:ilvl="0" w:tplc="29980BF2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A594E31"/>
    <w:multiLevelType w:val="hybridMultilevel"/>
    <w:tmpl w:val="641ACC4C"/>
    <w:lvl w:ilvl="0" w:tplc="17903136">
      <w:start w:val="1"/>
      <w:numFmt w:val="decimalEnclosedCircle"/>
      <w:lvlText w:val="%1"/>
      <w:lvlJc w:val="left"/>
      <w:pPr>
        <w:ind w:left="1211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7" w15:restartNumberingAfterBreak="0">
    <w:nsid w:val="5A7D2F9F"/>
    <w:multiLevelType w:val="hybridMultilevel"/>
    <w:tmpl w:val="160C4F66"/>
    <w:lvl w:ilvl="0" w:tplc="0F1868D0">
      <w:start w:val="1"/>
      <w:numFmt w:val="bullet"/>
      <w:pStyle w:val="PE1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721068FE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580E648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E2348C22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5A2037C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0D87284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D026B6B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4CAEFD5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BB20594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ADE4BE5"/>
    <w:multiLevelType w:val="hybridMultilevel"/>
    <w:tmpl w:val="8A9AE066"/>
    <w:lvl w:ilvl="0" w:tplc="534CF7F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3" w:hanging="400"/>
      </w:pPr>
    </w:lvl>
    <w:lvl w:ilvl="2" w:tplc="0409001B" w:tentative="1">
      <w:start w:val="1"/>
      <w:numFmt w:val="lowerRoman"/>
      <w:lvlText w:val="%3."/>
      <w:lvlJc w:val="right"/>
      <w:pPr>
        <w:ind w:left="1233" w:hanging="400"/>
      </w:pPr>
    </w:lvl>
    <w:lvl w:ilvl="3" w:tplc="0409000F" w:tentative="1">
      <w:start w:val="1"/>
      <w:numFmt w:val="decimal"/>
      <w:lvlText w:val="%4."/>
      <w:lvlJc w:val="left"/>
      <w:pPr>
        <w:ind w:left="1633" w:hanging="400"/>
      </w:pPr>
    </w:lvl>
    <w:lvl w:ilvl="4" w:tplc="04090019" w:tentative="1">
      <w:start w:val="1"/>
      <w:numFmt w:val="upperLetter"/>
      <w:lvlText w:val="%5."/>
      <w:lvlJc w:val="left"/>
      <w:pPr>
        <w:ind w:left="2033" w:hanging="400"/>
      </w:pPr>
    </w:lvl>
    <w:lvl w:ilvl="5" w:tplc="0409001B" w:tentative="1">
      <w:start w:val="1"/>
      <w:numFmt w:val="lowerRoman"/>
      <w:lvlText w:val="%6."/>
      <w:lvlJc w:val="right"/>
      <w:pPr>
        <w:ind w:left="2433" w:hanging="400"/>
      </w:pPr>
    </w:lvl>
    <w:lvl w:ilvl="6" w:tplc="0409000F" w:tentative="1">
      <w:start w:val="1"/>
      <w:numFmt w:val="decimal"/>
      <w:lvlText w:val="%7."/>
      <w:lvlJc w:val="left"/>
      <w:pPr>
        <w:ind w:left="2833" w:hanging="400"/>
      </w:pPr>
    </w:lvl>
    <w:lvl w:ilvl="7" w:tplc="04090019" w:tentative="1">
      <w:start w:val="1"/>
      <w:numFmt w:val="upperLetter"/>
      <w:lvlText w:val="%8."/>
      <w:lvlJc w:val="left"/>
      <w:pPr>
        <w:ind w:left="3233" w:hanging="400"/>
      </w:pPr>
    </w:lvl>
    <w:lvl w:ilvl="8" w:tplc="0409001B" w:tentative="1">
      <w:start w:val="1"/>
      <w:numFmt w:val="lowerRoman"/>
      <w:lvlText w:val="%9."/>
      <w:lvlJc w:val="right"/>
      <w:pPr>
        <w:ind w:left="3633" w:hanging="400"/>
      </w:pPr>
    </w:lvl>
  </w:abstractNum>
  <w:abstractNum w:abstractNumId="39" w15:restartNumberingAfterBreak="0">
    <w:nsid w:val="5DD051BD"/>
    <w:multiLevelType w:val="hybridMultilevel"/>
    <w:tmpl w:val="69369602"/>
    <w:lvl w:ilvl="0" w:tplc="615C927A">
      <w:start w:val="1"/>
      <w:numFmt w:val="bullet"/>
      <w:pStyle w:val="-1"/>
      <w:lvlText w:val=""/>
      <w:lvlJc w:val="left"/>
      <w:pPr>
        <w:ind w:left="85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00"/>
      </w:pPr>
      <w:rPr>
        <w:rFonts w:ascii="Wingdings" w:hAnsi="Wingdings" w:hint="default"/>
      </w:rPr>
    </w:lvl>
  </w:abstractNum>
  <w:abstractNum w:abstractNumId="40" w15:restartNumberingAfterBreak="0">
    <w:nsid w:val="5E8C5B61"/>
    <w:multiLevelType w:val="hybridMultilevel"/>
    <w:tmpl w:val="F6C467C6"/>
    <w:lvl w:ilvl="0" w:tplc="8A2A0AE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5EAF397F"/>
    <w:multiLevelType w:val="hybridMultilevel"/>
    <w:tmpl w:val="3F0624F6"/>
    <w:lvl w:ilvl="0" w:tplc="E6363890">
      <w:start w:val="1"/>
      <w:numFmt w:val="bullet"/>
      <w:lvlText w:val="-"/>
      <w:lvlJc w:val="left"/>
      <w:pPr>
        <w:ind w:left="753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3" w:hanging="400"/>
      </w:pPr>
      <w:rPr>
        <w:rFonts w:ascii="Wingdings" w:hAnsi="Wingdings" w:hint="default"/>
      </w:rPr>
    </w:lvl>
  </w:abstractNum>
  <w:abstractNum w:abstractNumId="42" w15:restartNumberingAfterBreak="0">
    <w:nsid w:val="5F963739"/>
    <w:multiLevelType w:val="hybridMultilevel"/>
    <w:tmpl w:val="14C294F0"/>
    <w:lvl w:ilvl="0" w:tplc="7F10057E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3" w:hanging="400"/>
      </w:pPr>
    </w:lvl>
    <w:lvl w:ilvl="2" w:tplc="0409001B" w:tentative="1">
      <w:start w:val="1"/>
      <w:numFmt w:val="lowerRoman"/>
      <w:lvlText w:val="%3."/>
      <w:lvlJc w:val="right"/>
      <w:pPr>
        <w:ind w:left="1233" w:hanging="400"/>
      </w:pPr>
    </w:lvl>
    <w:lvl w:ilvl="3" w:tplc="0409000F" w:tentative="1">
      <w:start w:val="1"/>
      <w:numFmt w:val="decimal"/>
      <w:lvlText w:val="%4."/>
      <w:lvlJc w:val="left"/>
      <w:pPr>
        <w:ind w:left="1633" w:hanging="400"/>
      </w:pPr>
    </w:lvl>
    <w:lvl w:ilvl="4" w:tplc="04090019" w:tentative="1">
      <w:start w:val="1"/>
      <w:numFmt w:val="upperLetter"/>
      <w:lvlText w:val="%5."/>
      <w:lvlJc w:val="left"/>
      <w:pPr>
        <w:ind w:left="2033" w:hanging="400"/>
      </w:pPr>
    </w:lvl>
    <w:lvl w:ilvl="5" w:tplc="0409001B" w:tentative="1">
      <w:start w:val="1"/>
      <w:numFmt w:val="lowerRoman"/>
      <w:lvlText w:val="%6."/>
      <w:lvlJc w:val="right"/>
      <w:pPr>
        <w:ind w:left="2433" w:hanging="400"/>
      </w:pPr>
    </w:lvl>
    <w:lvl w:ilvl="6" w:tplc="0409000F" w:tentative="1">
      <w:start w:val="1"/>
      <w:numFmt w:val="decimal"/>
      <w:lvlText w:val="%7."/>
      <w:lvlJc w:val="left"/>
      <w:pPr>
        <w:ind w:left="2833" w:hanging="400"/>
      </w:pPr>
    </w:lvl>
    <w:lvl w:ilvl="7" w:tplc="04090019" w:tentative="1">
      <w:start w:val="1"/>
      <w:numFmt w:val="upperLetter"/>
      <w:lvlText w:val="%8."/>
      <w:lvlJc w:val="left"/>
      <w:pPr>
        <w:ind w:left="3233" w:hanging="400"/>
      </w:pPr>
    </w:lvl>
    <w:lvl w:ilvl="8" w:tplc="0409001B" w:tentative="1">
      <w:start w:val="1"/>
      <w:numFmt w:val="lowerRoman"/>
      <w:lvlText w:val="%9."/>
      <w:lvlJc w:val="right"/>
      <w:pPr>
        <w:ind w:left="3633" w:hanging="400"/>
      </w:pPr>
    </w:lvl>
  </w:abstractNum>
  <w:abstractNum w:abstractNumId="43" w15:restartNumberingAfterBreak="0">
    <w:nsid w:val="5FBD2DBE"/>
    <w:multiLevelType w:val="hybridMultilevel"/>
    <w:tmpl w:val="F6C467C6"/>
    <w:lvl w:ilvl="0" w:tplc="8A2A0AE8">
      <w:start w:val="1"/>
      <w:numFmt w:val="decimalEnclosedCircle"/>
      <w:lvlText w:val="%1"/>
      <w:lvlJc w:val="left"/>
      <w:pPr>
        <w:ind w:left="643" w:hanging="360"/>
      </w:pPr>
      <w:rPr>
        <w:rFonts w:cstheme="minorBidi"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06011B6"/>
    <w:multiLevelType w:val="hybridMultilevel"/>
    <w:tmpl w:val="ADAA00EA"/>
    <w:lvl w:ilvl="0" w:tplc="0F22D48C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1B47E85"/>
    <w:multiLevelType w:val="hybridMultilevel"/>
    <w:tmpl w:val="D4B836AE"/>
    <w:lvl w:ilvl="0" w:tplc="30DE17D4">
      <w:start w:val="1"/>
      <w:numFmt w:val="bullet"/>
      <w:pStyle w:val="30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61FF44BA"/>
    <w:multiLevelType w:val="hybridMultilevel"/>
    <w:tmpl w:val="FA4CE926"/>
    <w:lvl w:ilvl="0" w:tplc="64044CA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3" w:hanging="400"/>
      </w:pPr>
    </w:lvl>
    <w:lvl w:ilvl="2" w:tplc="0409001B" w:tentative="1">
      <w:start w:val="1"/>
      <w:numFmt w:val="lowerRoman"/>
      <w:lvlText w:val="%3."/>
      <w:lvlJc w:val="right"/>
      <w:pPr>
        <w:ind w:left="1233" w:hanging="400"/>
      </w:pPr>
    </w:lvl>
    <w:lvl w:ilvl="3" w:tplc="0409000F" w:tentative="1">
      <w:start w:val="1"/>
      <w:numFmt w:val="decimal"/>
      <w:lvlText w:val="%4."/>
      <w:lvlJc w:val="left"/>
      <w:pPr>
        <w:ind w:left="1633" w:hanging="400"/>
      </w:pPr>
    </w:lvl>
    <w:lvl w:ilvl="4" w:tplc="04090019" w:tentative="1">
      <w:start w:val="1"/>
      <w:numFmt w:val="upperLetter"/>
      <w:lvlText w:val="%5."/>
      <w:lvlJc w:val="left"/>
      <w:pPr>
        <w:ind w:left="2033" w:hanging="400"/>
      </w:pPr>
    </w:lvl>
    <w:lvl w:ilvl="5" w:tplc="0409001B" w:tentative="1">
      <w:start w:val="1"/>
      <w:numFmt w:val="lowerRoman"/>
      <w:lvlText w:val="%6."/>
      <w:lvlJc w:val="right"/>
      <w:pPr>
        <w:ind w:left="2433" w:hanging="400"/>
      </w:pPr>
    </w:lvl>
    <w:lvl w:ilvl="6" w:tplc="0409000F" w:tentative="1">
      <w:start w:val="1"/>
      <w:numFmt w:val="decimal"/>
      <w:lvlText w:val="%7."/>
      <w:lvlJc w:val="left"/>
      <w:pPr>
        <w:ind w:left="2833" w:hanging="400"/>
      </w:pPr>
    </w:lvl>
    <w:lvl w:ilvl="7" w:tplc="04090019" w:tentative="1">
      <w:start w:val="1"/>
      <w:numFmt w:val="upperLetter"/>
      <w:lvlText w:val="%8."/>
      <w:lvlJc w:val="left"/>
      <w:pPr>
        <w:ind w:left="3233" w:hanging="400"/>
      </w:pPr>
    </w:lvl>
    <w:lvl w:ilvl="8" w:tplc="0409001B" w:tentative="1">
      <w:start w:val="1"/>
      <w:numFmt w:val="lowerRoman"/>
      <w:lvlText w:val="%9."/>
      <w:lvlJc w:val="right"/>
      <w:pPr>
        <w:ind w:left="3633" w:hanging="400"/>
      </w:pPr>
    </w:lvl>
  </w:abstractNum>
  <w:abstractNum w:abstractNumId="47" w15:restartNumberingAfterBreak="0">
    <w:nsid w:val="63987B3A"/>
    <w:multiLevelType w:val="hybridMultilevel"/>
    <w:tmpl w:val="61823ADA"/>
    <w:lvl w:ilvl="0" w:tplc="5EE02332">
      <w:start w:val="1"/>
      <w:numFmt w:val="bullet"/>
      <w:pStyle w:val="20"/>
      <w:lvlText w:val="-"/>
      <w:lvlJc w:val="left"/>
      <w:pPr>
        <w:tabs>
          <w:tab w:val="num" w:pos="799"/>
        </w:tabs>
        <w:ind w:left="799" w:hanging="396"/>
      </w:pPr>
      <w:rPr>
        <w:rFonts w:ascii="바탕" w:eastAsia="바탕" w:hAnsi="Wingdings" w:hint="eastAsia"/>
        <w:color w:val="auto"/>
      </w:rPr>
    </w:lvl>
    <w:lvl w:ilvl="1" w:tplc="04090019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664C4A81"/>
    <w:multiLevelType w:val="hybridMultilevel"/>
    <w:tmpl w:val="10C847F2"/>
    <w:lvl w:ilvl="0" w:tplc="840AD6E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69802530"/>
    <w:multiLevelType w:val="hybridMultilevel"/>
    <w:tmpl w:val="6594350A"/>
    <w:lvl w:ilvl="0" w:tplc="10362636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6AF6366F"/>
    <w:multiLevelType w:val="hybridMultilevel"/>
    <w:tmpl w:val="DE12137C"/>
    <w:lvl w:ilvl="0" w:tplc="6B8A16B8">
      <w:start w:val="2"/>
      <w:numFmt w:val="decimalEnclosedCircle"/>
      <w:lvlText w:val="%1"/>
      <w:lvlJc w:val="left"/>
      <w:pPr>
        <w:ind w:left="927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6B834071"/>
    <w:multiLevelType w:val="hybridMultilevel"/>
    <w:tmpl w:val="DA30F496"/>
    <w:lvl w:ilvl="0" w:tplc="2D36B9EE">
      <w:start w:val="1"/>
      <w:numFmt w:val="bullet"/>
      <w:pStyle w:val="-2"/>
      <w:lvlText w:val="-"/>
      <w:lvlJc w:val="left"/>
      <w:pPr>
        <w:tabs>
          <w:tab w:val="num" w:pos="1040"/>
        </w:tabs>
        <w:ind w:left="1021" w:hanging="341"/>
      </w:pPr>
      <w:rPr>
        <w:rFonts w:ascii="굴림체" w:eastAsia="굴림체" w:hAnsi="Wingdings" w:hint="eastAsia"/>
      </w:rPr>
    </w:lvl>
    <w:lvl w:ilvl="1" w:tplc="99A83E9E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B802B45A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720BC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3A843C8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71FADCC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8CE2481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E424E8D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E6E39E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6EC42AA0"/>
    <w:multiLevelType w:val="hybridMultilevel"/>
    <w:tmpl w:val="9B2EDA94"/>
    <w:lvl w:ilvl="0" w:tplc="15F6D35A">
      <w:start w:val="1"/>
      <w:numFmt w:val="decimalEnclosedCircle"/>
      <w:lvlText w:val="%1"/>
      <w:lvlJc w:val="left"/>
      <w:pPr>
        <w:ind w:left="1211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1521D95"/>
    <w:multiLevelType w:val="hybridMultilevel"/>
    <w:tmpl w:val="F00E0E2E"/>
    <w:lvl w:ilvl="0" w:tplc="0D86379E">
      <w:start w:val="1"/>
      <w:numFmt w:val="decimalEnclosedCircle"/>
      <w:lvlText w:val="%1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54" w15:restartNumberingAfterBreak="0">
    <w:nsid w:val="71BA367B"/>
    <w:multiLevelType w:val="hybridMultilevel"/>
    <w:tmpl w:val="025E3BEC"/>
    <w:lvl w:ilvl="0" w:tplc="BF86171C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37114B4"/>
    <w:multiLevelType w:val="hybridMultilevel"/>
    <w:tmpl w:val="7D3ABEEE"/>
    <w:lvl w:ilvl="0" w:tplc="F12A67CC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9">
      <w:start w:val="1"/>
      <w:numFmt w:val="bullet"/>
      <w:pStyle w:val="11"/>
      <w:lvlText w:val="☞"/>
      <w:lvlJc w:val="left"/>
      <w:pPr>
        <w:tabs>
          <w:tab w:val="num" w:pos="397"/>
        </w:tabs>
        <w:ind w:left="397" w:hanging="397"/>
      </w:pPr>
      <w:rPr>
        <w:rFonts w:ascii="Gulim" w:eastAsia="Gulim" w:hAnsi="Wingdings" w:cs="Times New Roman" w:hint="eastAsia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6" w15:restartNumberingAfterBreak="0">
    <w:nsid w:val="73AB3FEF"/>
    <w:multiLevelType w:val="hybridMultilevel"/>
    <w:tmpl w:val="1A4ACFA6"/>
    <w:lvl w:ilvl="0" w:tplc="A7226182">
      <w:start w:val="2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60A1D11"/>
    <w:multiLevelType w:val="hybridMultilevel"/>
    <w:tmpl w:val="39386F52"/>
    <w:lvl w:ilvl="0" w:tplc="AF24A276">
      <w:start w:val="1"/>
      <w:numFmt w:val="decimal"/>
      <w:pStyle w:val="-10"/>
      <w:lvlText w:val="%1)"/>
      <w:lvlJc w:val="left"/>
      <w:pPr>
        <w:tabs>
          <w:tab w:val="num" w:pos="643"/>
        </w:tabs>
        <w:ind w:left="623" w:hanging="34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tabs>
          <w:tab w:val="num" w:pos="2220"/>
        </w:tabs>
        <w:ind w:left="2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20"/>
        </w:tabs>
        <w:ind w:left="2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020"/>
        </w:tabs>
        <w:ind w:left="3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20"/>
        </w:tabs>
        <w:ind w:left="3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20"/>
        </w:tabs>
        <w:ind w:left="3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20"/>
        </w:tabs>
        <w:ind w:left="4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20"/>
        </w:tabs>
        <w:ind w:left="4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20"/>
        </w:tabs>
        <w:ind w:left="5020" w:hanging="400"/>
      </w:pPr>
      <w:rPr>
        <w:rFonts w:ascii="Wingdings" w:hAnsi="Wingdings" w:hint="default"/>
      </w:rPr>
    </w:lvl>
  </w:abstractNum>
  <w:abstractNum w:abstractNumId="58" w15:restartNumberingAfterBreak="0">
    <w:nsid w:val="77802FF9"/>
    <w:multiLevelType w:val="hybridMultilevel"/>
    <w:tmpl w:val="AE1C01FC"/>
    <w:lvl w:ilvl="0" w:tplc="840AD6E0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9" w15:restartNumberingAfterBreak="0">
    <w:nsid w:val="7B497DC1"/>
    <w:multiLevelType w:val="hybridMultilevel"/>
    <w:tmpl w:val="4DF0867C"/>
    <w:lvl w:ilvl="0" w:tplc="840AD6E0">
      <w:start w:val="1"/>
      <w:numFmt w:val="bullet"/>
      <w:lvlText w:val="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0" w15:restartNumberingAfterBreak="0">
    <w:nsid w:val="7FEC5AAC"/>
    <w:multiLevelType w:val="multilevel"/>
    <w:tmpl w:val="E5B6F7CE"/>
    <w:lvl w:ilvl="0">
      <w:start w:val="1"/>
      <w:numFmt w:val="bullet"/>
      <w:pStyle w:val="40"/>
      <w:lvlText w:val=""/>
      <w:lvlJc w:val="left"/>
      <w:pPr>
        <w:tabs>
          <w:tab w:val="num" w:pos="1108"/>
        </w:tabs>
        <w:ind w:left="1108" w:hanging="40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num" w:pos="1908"/>
        </w:tabs>
        <w:ind w:left="1908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308"/>
        </w:tabs>
        <w:ind w:left="2308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08"/>
        </w:tabs>
        <w:ind w:left="270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108"/>
        </w:tabs>
        <w:ind w:left="310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508"/>
        </w:tabs>
        <w:ind w:left="350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908"/>
        </w:tabs>
        <w:ind w:left="390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08"/>
        </w:tabs>
        <w:ind w:left="430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708"/>
        </w:tabs>
        <w:ind w:left="4708" w:hanging="400"/>
      </w:pPr>
      <w:rPr>
        <w:rFonts w:ascii="Wingdings" w:hAnsi="Wingdings" w:hint="default"/>
      </w:rPr>
    </w:lvl>
  </w:abstractNum>
  <w:num w:numId="1" w16cid:durableId="1588535824">
    <w:abstractNumId w:val="57"/>
  </w:num>
  <w:num w:numId="2" w16cid:durableId="221328587">
    <w:abstractNumId w:val="28"/>
  </w:num>
  <w:num w:numId="3" w16cid:durableId="977566169">
    <w:abstractNumId w:val="3"/>
  </w:num>
  <w:num w:numId="4" w16cid:durableId="341469727">
    <w:abstractNumId w:val="51"/>
  </w:num>
  <w:num w:numId="5" w16cid:durableId="141700737">
    <w:abstractNumId w:val="9"/>
  </w:num>
  <w:num w:numId="6" w16cid:durableId="744766215">
    <w:abstractNumId w:val="4"/>
  </w:num>
  <w:num w:numId="7" w16cid:durableId="242497381">
    <w:abstractNumId w:val="25"/>
  </w:num>
  <w:num w:numId="8" w16cid:durableId="1373338545">
    <w:abstractNumId w:val="27"/>
  </w:num>
  <w:num w:numId="9" w16cid:durableId="737556830">
    <w:abstractNumId w:val="11"/>
  </w:num>
  <w:num w:numId="10" w16cid:durableId="2068333877">
    <w:abstractNumId w:val="18"/>
  </w:num>
  <w:num w:numId="11" w16cid:durableId="534778905">
    <w:abstractNumId w:val="37"/>
  </w:num>
  <w:num w:numId="12" w16cid:durableId="59329246">
    <w:abstractNumId w:val="31"/>
  </w:num>
  <w:num w:numId="13" w16cid:durableId="1378621075">
    <w:abstractNumId w:val="47"/>
  </w:num>
  <w:num w:numId="14" w16cid:durableId="211574699">
    <w:abstractNumId w:val="55"/>
  </w:num>
  <w:num w:numId="15" w16cid:durableId="1162543712">
    <w:abstractNumId w:val="32"/>
    <w:lvlOverride w:ilvl="0">
      <w:startOverride w:val="1"/>
    </w:lvlOverride>
  </w:num>
  <w:num w:numId="16" w16cid:durableId="1735543210">
    <w:abstractNumId w:val="0"/>
  </w:num>
  <w:num w:numId="17" w16cid:durableId="1849979712">
    <w:abstractNumId w:val="45"/>
  </w:num>
  <w:num w:numId="18" w16cid:durableId="1821968381">
    <w:abstractNumId w:val="60"/>
  </w:num>
  <w:num w:numId="19" w16cid:durableId="427195957">
    <w:abstractNumId w:val="34"/>
  </w:num>
  <w:num w:numId="20" w16cid:durableId="510410659">
    <w:abstractNumId w:val="58"/>
  </w:num>
  <w:num w:numId="21" w16cid:durableId="1423063146">
    <w:abstractNumId w:val="59"/>
  </w:num>
  <w:num w:numId="22" w16cid:durableId="284623556">
    <w:abstractNumId w:val="24"/>
  </w:num>
  <w:num w:numId="23" w16cid:durableId="545528314">
    <w:abstractNumId w:val="29"/>
  </w:num>
  <w:num w:numId="24" w16cid:durableId="700863572">
    <w:abstractNumId w:val="8"/>
  </w:num>
  <w:num w:numId="25" w16cid:durableId="1800764644">
    <w:abstractNumId w:val="48"/>
  </w:num>
  <w:num w:numId="26" w16cid:durableId="1617835231">
    <w:abstractNumId w:val="33"/>
  </w:num>
  <w:num w:numId="27" w16cid:durableId="1436829744">
    <w:abstractNumId w:val="23"/>
  </w:num>
  <w:num w:numId="28" w16cid:durableId="651372805">
    <w:abstractNumId w:val="39"/>
  </w:num>
  <w:num w:numId="29" w16cid:durableId="1370454976">
    <w:abstractNumId w:val="5"/>
  </w:num>
  <w:num w:numId="30" w16cid:durableId="1191920991">
    <w:abstractNumId w:val="22"/>
  </w:num>
  <w:num w:numId="31" w16cid:durableId="620843883">
    <w:abstractNumId w:val="38"/>
  </w:num>
  <w:num w:numId="32" w16cid:durableId="507448831">
    <w:abstractNumId w:val="19"/>
  </w:num>
  <w:num w:numId="33" w16cid:durableId="932126378">
    <w:abstractNumId w:val="50"/>
  </w:num>
  <w:num w:numId="34" w16cid:durableId="485123094">
    <w:abstractNumId w:val="49"/>
  </w:num>
  <w:num w:numId="35" w16cid:durableId="1673072470">
    <w:abstractNumId w:val="13"/>
  </w:num>
  <w:num w:numId="36" w16cid:durableId="689797028">
    <w:abstractNumId w:val="52"/>
  </w:num>
  <w:num w:numId="37" w16cid:durableId="891229132">
    <w:abstractNumId w:val="44"/>
  </w:num>
  <w:num w:numId="38" w16cid:durableId="2052143934">
    <w:abstractNumId w:val="56"/>
  </w:num>
  <w:num w:numId="39" w16cid:durableId="1972008094">
    <w:abstractNumId w:val="36"/>
  </w:num>
  <w:num w:numId="40" w16cid:durableId="188373273">
    <w:abstractNumId w:val="7"/>
  </w:num>
  <w:num w:numId="41" w16cid:durableId="608513641">
    <w:abstractNumId w:val="12"/>
  </w:num>
  <w:num w:numId="42" w16cid:durableId="164516391">
    <w:abstractNumId w:val="35"/>
  </w:num>
  <w:num w:numId="43" w16cid:durableId="1444496130">
    <w:abstractNumId w:val="16"/>
  </w:num>
  <w:num w:numId="44" w16cid:durableId="359473197">
    <w:abstractNumId w:val="1"/>
  </w:num>
  <w:num w:numId="45" w16cid:durableId="557325121">
    <w:abstractNumId w:val="15"/>
  </w:num>
  <w:num w:numId="46" w16cid:durableId="292100942">
    <w:abstractNumId w:val="54"/>
  </w:num>
  <w:num w:numId="47" w16cid:durableId="2135174039">
    <w:abstractNumId w:val="30"/>
  </w:num>
  <w:num w:numId="48" w16cid:durableId="694501890">
    <w:abstractNumId w:val="42"/>
  </w:num>
  <w:num w:numId="49" w16cid:durableId="939030252">
    <w:abstractNumId w:val="14"/>
  </w:num>
  <w:num w:numId="50" w16cid:durableId="212353070">
    <w:abstractNumId w:val="6"/>
  </w:num>
  <w:num w:numId="51" w16cid:durableId="1486359480">
    <w:abstractNumId w:val="43"/>
  </w:num>
  <w:num w:numId="52" w16cid:durableId="1811438434">
    <w:abstractNumId w:val="17"/>
  </w:num>
  <w:num w:numId="53" w16cid:durableId="1748460975">
    <w:abstractNumId w:val="2"/>
  </w:num>
  <w:num w:numId="54" w16cid:durableId="136186244">
    <w:abstractNumId w:val="40"/>
  </w:num>
  <w:num w:numId="55" w16cid:durableId="1086615378">
    <w:abstractNumId w:val="26"/>
  </w:num>
  <w:num w:numId="56" w16cid:durableId="1990399676">
    <w:abstractNumId w:val="20"/>
  </w:num>
  <w:num w:numId="57" w16cid:durableId="324282422">
    <w:abstractNumId w:val="46"/>
  </w:num>
  <w:num w:numId="58" w16cid:durableId="1565601895">
    <w:abstractNumId w:val="41"/>
  </w:num>
  <w:num w:numId="59" w16cid:durableId="1528568853">
    <w:abstractNumId w:val="21"/>
  </w:num>
  <w:num w:numId="60" w16cid:durableId="630786144">
    <w:abstractNumId w:val="53"/>
  </w:num>
  <w:num w:numId="61" w16cid:durableId="237445504">
    <w:abstractNumId w:val="1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360"/>
  <w:drawingGridHorizontalSpacing w:val="11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 fill="f" fillcolor="white" strokecolor="red">
      <v:fill color="white" on="f"/>
      <v:stroke color="red" weight="2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ACB"/>
    <w:rsid w:val="000019A4"/>
    <w:rsid w:val="00005677"/>
    <w:rsid w:val="00005E30"/>
    <w:rsid w:val="0000677D"/>
    <w:rsid w:val="0000685E"/>
    <w:rsid w:val="00007203"/>
    <w:rsid w:val="00007A3F"/>
    <w:rsid w:val="00007D75"/>
    <w:rsid w:val="0001287B"/>
    <w:rsid w:val="00012F01"/>
    <w:rsid w:val="00014517"/>
    <w:rsid w:val="00015FA9"/>
    <w:rsid w:val="0001650F"/>
    <w:rsid w:val="000165B8"/>
    <w:rsid w:val="00021B24"/>
    <w:rsid w:val="0002235A"/>
    <w:rsid w:val="00022867"/>
    <w:rsid w:val="00022B7C"/>
    <w:rsid w:val="00023665"/>
    <w:rsid w:val="00023E8F"/>
    <w:rsid w:val="0002542E"/>
    <w:rsid w:val="000343D2"/>
    <w:rsid w:val="00034B80"/>
    <w:rsid w:val="00035511"/>
    <w:rsid w:val="00036011"/>
    <w:rsid w:val="00036BDF"/>
    <w:rsid w:val="00040571"/>
    <w:rsid w:val="000409E2"/>
    <w:rsid w:val="00040F2C"/>
    <w:rsid w:val="0004151A"/>
    <w:rsid w:val="00042203"/>
    <w:rsid w:val="00043001"/>
    <w:rsid w:val="00044A1A"/>
    <w:rsid w:val="000467CB"/>
    <w:rsid w:val="00047D6D"/>
    <w:rsid w:val="00050F93"/>
    <w:rsid w:val="000515C9"/>
    <w:rsid w:val="0005209B"/>
    <w:rsid w:val="00053C2A"/>
    <w:rsid w:val="00053C95"/>
    <w:rsid w:val="00054F28"/>
    <w:rsid w:val="00055311"/>
    <w:rsid w:val="00057615"/>
    <w:rsid w:val="0006181E"/>
    <w:rsid w:val="0006205E"/>
    <w:rsid w:val="00063E2F"/>
    <w:rsid w:val="00063FAB"/>
    <w:rsid w:val="00065C42"/>
    <w:rsid w:val="00067177"/>
    <w:rsid w:val="000671C8"/>
    <w:rsid w:val="00067344"/>
    <w:rsid w:val="0007040A"/>
    <w:rsid w:val="000714AC"/>
    <w:rsid w:val="000719BF"/>
    <w:rsid w:val="00071B93"/>
    <w:rsid w:val="000720E8"/>
    <w:rsid w:val="000725AA"/>
    <w:rsid w:val="00073DBC"/>
    <w:rsid w:val="00073DF7"/>
    <w:rsid w:val="0007498F"/>
    <w:rsid w:val="0007677E"/>
    <w:rsid w:val="000767F0"/>
    <w:rsid w:val="00080620"/>
    <w:rsid w:val="00080A5F"/>
    <w:rsid w:val="0008154D"/>
    <w:rsid w:val="000842C1"/>
    <w:rsid w:val="00084A2E"/>
    <w:rsid w:val="00084CB7"/>
    <w:rsid w:val="00085E83"/>
    <w:rsid w:val="000867B0"/>
    <w:rsid w:val="00087519"/>
    <w:rsid w:val="000879C0"/>
    <w:rsid w:val="0009102D"/>
    <w:rsid w:val="000926AB"/>
    <w:rsid w:val="000937ED"/>
    <w:rsid w:val="00093D3D"/>
    <w:rsid w:val="00094EFB"/>
    <w:rsid w:val="000960CE"/>
    <w:rsid w:val="00096514"/>
    <w:rsid w:val="00097E32"/>
    <w:rsid w:val="000A0922"/>
    <w:rsid w:val="000A117A"/>
    <w:rsid w:val="000A156E"/>
    <w:rsid w:val="000A18F0"/>
    <w:rsid w:val="000A2B2C"/>
    <w:rsid w:val="000A3BA5"/>
    <w:rsid w:val="000A4881"/>
    <w:rsid w:val="000A5A2A"/>
    <w:rsid w:val="000A6A7B"/>
    <w:rsid w:val="000A7038"/>
    <w:rsid w:val="000B0418"/>
    <w:rsid w:val="000B0BA1"/>
    <w:rsid w:val="000B3758"/>
    <w:rsid w:val="000B3FEF"/>
    <w:rsid w:val="000B626C"/>
    <w:rsid w:val="000B73F9"/>
    <w:rsid w:val="000B7CCE"/>
    <w:rsid w:val="000C1485"/>
    <w:rsid w:val="000C2539"/>
    <w:rsid w:val="000C2BEF"/>
    <w:rsid w:val="000C2DF6"/>
    <w:rsid w:val="000C372B"/>
    <w:rsid w:val="000C5134"/>
    <w:rsid w:val="000C7700"/>
    <w:rsid w:val="000C78FC"/>
    <w:rsid w:val="000C7B2C"/>
    <w:rsid w:val="000D06C7"/>
    <w:rsid w:val="000D0B3A"/>
    <w:rsid w:val="000D10C4"/>
    <w:rsid w:val="000D16D0"/>
    <w:rsid w:val="000D1CC8"/>
    <w:rsid w:val="000D2DE4"/>
    <w:rsid w:val="000D36DB"/>
    <w:rsid w:val="000D3C88"/>
    <w:rsid w:val="000D3DB5"/>
    <w:rsid w:val="000D553A"/>
    <w:rsid w:val="000D5ED9"/>
    <w:rsid w:val="000D683D"/>
    <w:rsid w:val="000D722E"/>
    <w:rsid w:val="000D74F3"/>
    <w:rsid w:val="000D7BC9"/>
    <w:rsid w:val="000E12C0"/>
    <w:rsid w:val="000E2A44"/>
    <w:rsid w:val="000E39B5"/>
    <w:rsid w:val="000E3DAF"/>
    <w:rsid w:val="000E5157"/>
    <w:rsid w:val="000E7382"/>
    <w:rsid w:val="000F029C"/>
    <w:rsid w:val="000F2016"/>
    <w:rsid w:val="000F2336"/>
    <w:rsid w:val="000F32B9"/>
    <w:rsid w:val="000F509C"/>
    <w:rsid w:val="000F50B3"/>
    <w:rsid w:val="000F6436"/>
    <w:rsid w:val="000F6543"/>
    <w:rsid w:val="000F737E"/>
    <w:rsid w:val="00102154"/>
    <w:rsid w:val="00102A48"/>
    <w:rsid w:val="00103596"/>
    <w:rsid w:val="00104704"/>
    <w:rsid w:val="001056C6"/>
    <w:rsid w:val="001108AC"/>
    <w:rsid w:val="0011283B"/>
    <w:rsid w:val="001141B4"/>
    <w:rsid w:val="00115EE2"/>
    <w:rsid w:val="0011682B"/>
    <w:rsid w:val="001200CF"/>
    <w:rsid w:val="001220E0"/>
    <w:rsid w:val="00123C84"/>
    <w:rsid w:val="00126A5E"/>
    <w:rsid w:val="0012755B"/>
    <w:rsid w:val="00130160"/>
    <w:rsid w:val="00133751"/>
    <w:rsid w:val="001360B9"/>
    <w:rsid w:val="001363B3"/>
    <w:rsid w:val="00136BA6"/>
    <w:rsid w:val="00137670"/>
    <w:rsid w:val="00137AE7"/>
    <w:rsid w:val="00140B01"/>
    <w:rsid w:val="0014198F"/>
    <w:rsid w:val="00141B52"/>
    <w:rsid w:val="00142A2D"/>
    <w:rsid w:val="00144513"/>
    <w:rsid w:val="00144638"/>
    <w:rsid w:val="001476D4"/>
    <w:rsid w:val="00147EF3"/>
    <w:rsid w:val="00151333"/>
    <w:rsid w:val="00152D8E"/>
    <w:rsid w:val="001536BF"/>
    <w:rsid w:val="00155736"/>
    <w:rsid w:val="0015669D"/>
    <w:rsid w:val="001576C2"/>
    <w:rsid w:val="00161058"/>
    <w:rsid w:val="001612B9"/>
    <w:rsid w:val="00161945"/>
    <w:rsid w:val="00165D8D"/>
    <w:rsid w:val="001674D5"/>
    <w:rsid w:val="001708F4"/>
    <w:rsid w:val="0017202A"/>
    <w:rsid w:val="0017355C"/>
    <w:rsid w:val="0017366D"/>
    <w:rsid w:val="001742E9"/>
    <w:rsid w:val="001743A6"/>
    <w:rsid w:val="0017454E"/>
    <w:rsid w:val="00174D66"/>
    <w:rsid w:val="0017716F"/>
    <w:rsid w:val="001800AD"/>
    <w:rsid w:val="001809BD"/>
    <w:rsid w:val="001811D2"/>
    <w:rsid w:val="001813C9"/>
    <w:rsid w:val="00183784"/>
    <w:rsid w:val="00183C6A"/>
    <w:rsid w:val="00183DA5"/>
    <w:rsid w:val="00185B1E"/>
    <w:rsid w:val="001872AD"/>
    <w:rsid w:val="001874F9"/>
    <w:rsid w:val="001905C3"/>
    <w:rsid w:val="001907CA"/>
    <w:rsid w:val="001932BB"/>
    <w:rsid w:val="00193510"/>
    <w:rsid w:val="0019440D"/>
    <w:rsid w:val="001953AD"/>
    <w:rsid w:val="00195536"/>
    <w:rsid w:val="00196D0C"/>
    <w:rsid w:val="001970DF"/>
    <w:rsid w:val="001974F7"/>
    <w:rsid w:val="00197B4B"/>
    <w:rsid w:val="00197FAD"/>
    <w:rsid w:val="001A0335"/>
    <w:rsid w:val="001A055B"/>
    <w:rsid w:val="001A1336"/>
    <w:rsid w:val="001A2F6B"/>
    <w:rsid w:val="001A3F83"/>
    <w:rsid w:val="001A5493"/>
    <w:rsid w:val="001A5A41"/>
    <w:rsid w:val="001A72AC"/>
    <w:rsid w:val="001A7CAE"/>
    <w:rsid w:val="001B1066"/>
    <w:rsid w:val="001B1105"/>
    <w:rsid w:val="001B1CB6"/>
    <w:rsid w:val="001B2713"/>
    <w:rsid w:val="001B4BD4"/>
    <w:rsid w:val="001B4D23"/>
    <w:rsid w:val="001B4E6E"/>
    <w:rsid w:val="001B6319"/>
    <w:rsid w:val="001C0686"/>
    <w:rsid w:val="001C11EC"/>
    <w:rsid w:val="001C13D7"/>
    <w:rsid w:val="001C2707"/>
    <w:rsid w:val="001C3593"/>
    <w:rsid w:val="001C3611"/>
    <w:rsid w:val="001C3DFB"/>
    <w:rsid w:val="001C70D1"/>
    <w:rsid w:val="001D04E7"/>
    <w:rsid w:val="001D5455"/>
    <w:rsid w:val="001E1AA1"/>
    <w:rsid w:val="001E2869"/>
    <w:rsid w:val="001E2EE2"/>
    <w:rsid w:val="001E740F"/>
    <w:rsid w:val="001E7488"/>
    <w:rsid w:val="001E77BF"/>
    <w:rsid w:val="001F0370"/>
    <w:rsid w:val="001F04A0"/>
    <w:rsid w:val="001F083B"/>
    <w:rsid w:val="001F2D16"/>
    <w:rsid w:val="001F4B80"/>
    <w:rsid w:val="001F5BC8"/>
    <w:rsid w:val="001F635B"/>
    <w:rsid w:val="00200218"/>
    <w:rsid w:val="00200CCE"/>
    <w:rsid w:val="00200F2C"/>
    <w:rsid w:val="002042AF"/>
    <w:rsid w:val="00204D1B"/>
    <w:rsid w:val="00205766"/>
    <w:rsid w:val="00205BEB"/>
    <w:rsid w:val="002060AB"/>
    <w:rsid w:val="00206697"/>
    <w:rsid w:val="002066E6"/>
    <w:rsid w:val="00206D5E"/>
    <w:rsid w:val="00207074"/>
    <w:rsid w:val="002078EB"/>
    <w:rsid w:val="00210FBE"/>
    <w:rsid w:val="0021104D"/>
    <w:rsid w:val="00211955"/>
    <w:rsid w:val="0021548B"/>
    <w:rsid w:val="002159E2"/>
    <w:rsid w:val="00220B7F"/>
    <w:rsid w:val="002215D0"/>
    <w:rsid w:val="002218D5"/>
    <w:rsid w:val="00222494"/>
    <w:rsid w:val="00224C6D"/>
    <w:rsid w:val="002267F6"/>
    <w:rsid w:val="002268C7"/>
    <w:rsid w:val="00232402"/>
    <w:rsid w:val="00232493"/>
    <w:rsid w:val="0023272F"/>
    <w:rsid w:val="00233413"/>
    <w:rsid w:val="002352FD"/>
    <w:rsid w:val="00235311"/>
    <w:rsid w:val="0023622E"/>
    <w:rsid w:val="00237E33"/>
    <w:rsid w:val="00237F1B"/>
    <w:rsid w:val="00237F70"/>
    <w:rsid w:val="00240820"/>
    <w:rsid w:val="002409E9"/>
    <w:rsid w:val="002414D6"/>
    <w:rsid w:val="0024179D"/>
    <w:rsid w:val="0024345C"/>
    <w:rsid w:val="002441E9"/>
    <w:rsid w:val="00245137"/>
    <w:rsid w:val="00245FC2"/>
    <w:rsid w:val="00246852"/>
    <w:rsid w:val="002476A9"/>
    <w:rsid w:val="0025400A"/>
    <w:rsid w:val="002570B4"/>
    <w:rsid w:val="0026152C"/>
    <w:rsid w:val="00261FED"/>
    <w:rsid w:val="002620E9"/>
    <w:rsid w:val="00262983"/>
    <w:rsid w:val="00265022"/>
    <w:rsid w:val="00265C0D"/>
    <w:rsid w:val="00267D9D"/>
    <w:rsid w:val="002768DF"/>
    <w:rsid w:val="00280310"/>
    <w:rsid w:val="00280841"/>
    <w:rsid w:val="0028157F"/>
    <w:rsid w:val="00281796"/>
    <w:rsid w:val="00281C75"/>
    <w:rsid w:val="00283CC9"/>
    <w:rsid w:val="0028513D"/>
    <w:rsid w:val="00285FEF"/>
    <w:rsid w:val="002900CE"/>
    <w:rsid w:val="00292736"/>
    <w:rsid w:val="002935E5"/>
    <w:rsid w:val="00293973"/>
    <w:rsid w:val="00294EF2"/>
    <w:rsid w:val="00296151"/>
    <w:rsid w:val="0029681D"/>
    <w:rsid w:val="002A2FB0"/>
    <w:rsid w:val="002A40D4"/>
    <w:rsid w:val="002A6773"/>
    <w:rsid w:val="002A7A46"/>
    <w:rsid w:val="002B2480"/>
    <w:rsid w:val="002B2B07"/>
    <w:rsid w:val="002B2D34"/>
    <w:rsid w:val="002B2F61"/>
    <w:rsid w:val="002B3160"/>
    <w:rsid w:val="002B3507"/>
    <w:rsid w:val="002B3CCD"/>
    <w:rsid w:val="002B4E2B"/>
    <w:rsid w:val="002B610F"/>
    <w:rsid w:val="002B7A38"/>
    <w:rsid w:val="002C0085"/>
    <w:rsid w:val="002C0835"/>
    <w:rsid w:val="002C1411"/>
    <w:rsid w:val="002C199C"/>
    <w:rsid w:val="002C3960"/>
    <w:rsid w:val="002C3EFD"/>
    <w:rsid w:val="002C43B2"/>
    <w:rsid w:val="002D0679"/>
    <w:rsid w:val="002D0DBC"/>
    <w:rsid w:val="002D0F93"/>
    <w:rsid w:val="002D14FD"/>
    <w:rsid w:val="002D1571"/>
    <w:rsid w:val="002D1EF5"/>
    <w:rsid w:val="002D3080"/>
    <w:rsid w:val="002D43FC"/>
    <w:rsid w:val="002D6242"/>
    <w:rsid w:val="002D69FE"/>
    <w:rsid w:val="002D704E"/>
    <w:rsid w:val="002D73E8"/>
    <w:rsid w:val="002D7968"/>
    <w:rsid w:val="002E0C3C"/>
    <w:rsid w:val="002E1E2B"/>
    <w:rsid w:val="002E211A"/>
    <w:rsid w:val="002E2395"/>
    <w:rsid w:val="002E301D"/>
    <w:rsid w:val="002E4D55"/>
    <w:rsid w:val="002E5180"/>
    <w:rsid w:val="002E651C"/>
    <w:rsid w:val="002E66A9"/>
    <w:rsid w:val="002E6941"/>
    <w:rsid w:val="002F1860"/>
    <w:rsid w:val="002F1D87"/>
    <w:rsid w:val="002F464E"/>
    <w:rsid w:val="002F47F7"/>
    <w:rsid w:val="002F5CCC"/>
    <w:rsid w:val="002F69BA"/>
    <w:rsid w:val="002F7143"/>
    <w:rsid w:val="002F7A4F"/>
    <w:rsid w:val="002F7D84"/>
    <w:rsid w:val="0030013D"/>
    <w:rsid w:val="00300D2F"/>
    <w:rsid w:val="00301BB3"/>
    <w:rsid w:val="003027B9"/>
    <w:rsid w:val="00304704"/>
    <w:rsid w:val="00304E26"/>
    <w:rsid w:val="00306DBA"/>
    <w:rsid w:val="00311172"/>
    <w:rsid w:val="00311FDE"/>
    <w:rsid w:val="00312029"/>
    <w:rsid w:val="00313308"/>
    <w:rsid w:val="00314BA1"/>
    <w:rsid w:val="00314BA4"/>
    <w:rsid w:val="0031660B"/>
    <w:rsid w:val="00316D6C"/>
    <w:rsid w:val="003177EF"/>
    <w:rsid w:val="00320626"/>
    <w:rsid w:val="00320ADD"/>
    <w:rsid w:val="00321CE8"/>
    <w:rsid w:val="00322231"/>
    <w:rsid w:val="0032535B"/>
    <w:rsid w:val="00325387"/>
    <w:rsid w:val="00326162"/>
    <w:rsid w:val="00326DA3"/>
    <w:rsid w:val="00327B73"/>
    <w:rsid w:val="00331528"/>
    <w:rsid w:val="003323DE"/>
    <w:rsid w:val="00332C61"/>
    <w:rsid w:val="0033322A"/>
    <w:rsid w:val="00333F8D"/>
    <w:rsid w:val="0033520F"/>
    <w:rsid w:val="00335639"/>
    <w:rsid w:val="0033685A"/>
    <w:rsid w:val="00337195"/>
    <w:rsid w:val="003400BE"/>
    <w:rsid w:val="0034061E"/>
    <w:rsid w:val="003421A3"/>
    <w:rsid w:val="00342233"/>
    <w:rsid w:val="003439FF"/>
    <w:rsid w:val="00343BFD"/>
    <w:rsid w:val="00343C17"/>
    <w:rsid w:val="0034416A"/>
    <w:rsid w:val="00344756"/>
    <w:rsid w:val="00344864"/>
    <w:rsid w:val="00347122"/>
    <w:rsid w:val="00347460"/>
    <w:rsid w:val="003502CD"/>
    <w:rsid w:val="00350B30"/>
    <w:rsid w:val="003534C9"/>
    <w:rsid w:val="003543D8"/>
    <w:rsid w:val="00354920"/>
    <w:rsid w:val="003549FB"/>
    <w:rsid w:val="003550F2"/>
    <w:rsid w:val="00355EDE"/>
    <w:rsid w:val="00355F20"/>
    <w:rsid w:val="00355FD1"/>
    <w:rsid w:val="00356D8F"/>
    <w:rsid w:val="0036081A"/>
    <w:rsid w:val="0036397A"/>
    <w:rsid w:val="00364712"/>
    <w:rsid w:val="00365822"/>
    <w:rsid w:val="0036767A"/>
    <w:rsid w:val="00367CC2"/>
    <w:rsid w:val="003708E0"/>
    <w:rsid w:val="00371CC1"/>
    <w:rsid w:val="00372AEB"/>
    <w:rsid w:val="003735F1"/>
    <w:rsid w:val="0037377E"/>
    <w:rsid w:val="003744F7"/>
    <w:rsid w:val="0037453F"/>
    <w:rsid w:val="00376257"/>
    <w:rsid w:val="00377119"/>
    <w:rsid w:val="00380003"/>
    <w:rsid w:val="00380860"/>
    <w:rsid w:val="00380F32"/>
    <w:rsid w:val="0038166D"/>
    <w:rsid w:val="00381C71"/>
    <w:rsid w:val="00381F3B"/>
    <w:rsid w:val="00382305"/>
    <w:rsid w:val="003831EC"/>
    <w:rsid w:val="003832BD"/>
    <w:rsid w:val="00384692"/>
    <w:rsid w:val="0038511A"/>
    <w:rsid w:val="00385169"/>
    <w:rsid w:val="003863A8"/>
    <w:rsid w:val="003900B0"/>
    <w:rsid w:val="0039080D"/>
    <w:rsid w:val="003911EA"/>
    <w:rsid w:val="003915AE"/>
    <w:rsid w:val="003921FD"/>
    <w:rsid w:val="003944D7"/>
    <w:rsid w:val="00394990"/>
    <w:rsid w:val="003A0850"/>
    <w:rsid w:val="003A0F88"/>
    <w:rsid w:val="003A16F4"/>
    <w:rsid w:val="003A1CE5"/>
    <w:rsid w:val="003A1DA1"/>
    <w:rsid w:val="003A3A08"/>
    <w:rsid w:val="003A54FA"/>
    <w:rsid w:val="003A5EB4"/>
    <w:rsid w:val="003B15E0"/>
    <w:rsid w:val="003B2039"/>
    <w:rsid w:val="003B3EF7"/>
    <w:rsid w:val="003B4016"/>
    <w:rsid w:val="003B45D4"/>
    <w:rsid w:val="003B4703"/>
    <w:rsid w:val="003B4E93"/>
    <w:rsid w:val="003B5344"/>
    <w:rsid w:val="003B5A8E"/>
    <w:rsid w:val="003B6425"/>
    <w:rsid w:val="003B66CB"/>
    <w:rsid w:val="003B6A4F"/>
    <w:rsid w:val="003C01F4"/>
    <w:rsid w:val="003C101E"/>
    <w:rsid w:val="003C2BB1"/>
    <w:rsid w:val="003C310D"/>
    <w:rsid w:val="003C4AC8"/>
    <w:rsid w:val="003C5251"/>
    <w:rsid w:val="003C550B"/>
    <w:rsid w:val="003C699D"/>
    <w:rsid w:val="003C7FBC"/>
    <w:rsid w:val="003D17B3"/>
    <w:rsid w:val="003D47E6"/>
    <w:rsid w:val="003D519D"/>
    <w:rsid w:val="003D52F0"/>
    <w:rsid w:val="003D6625"/>
    <w:rsid w:val="003D6706"/>
    <w:rsid w:val="003D6E40"/>
    <w:rsid w:val="003D76F7"/>
    <w:rsid w:val="003E04B0"/>
    <w:rsid w:val="003E23FA"/>
    <w:rsid w:val="003E2481"/>
    <w:rsid w:val="003E3AC7"/>
    <w:rsid w:val="003E4417"/>
    <w:rsid w:val="003E45DB"/>
    <w:rsid w:val="003E4776"/>
    <w:rsid w:val="003E5C84"/>
    <w:rsid w:val="003E5E83"/>
    <w:rsid w:val="003E6ECA"/>
    <w:rsid w:val="003E7961"/>
    <w:rsid w:val="003F0CBA"/>
    <w:rsid w:val="003F3D4B"/>
    <w:rsid w:val="003F4EC0"/>
    <w:rsid w:val="003F51C6"/>
    <w:rsid w:val="003F64D2"/>
    <w:rsid w:val="003F6A04"/>
    <w:rsid w:val="003F7011"/>
    <w:rsid w:val="003F794D"/>
    <w:rsid w:val="004013DE"/>
    <w:rsid w:val="00401A71"/>
    <w:rsid w:val="00403576"/>
    <w:rsid w:val="004036FF"/>
    <w:rsid w:val="00404507"/>
    <w:rsid w:val="0040466C"/>
    <w:rsid w:val="00404A1E"/>
    <w:rsid w:val="00404F96"/>
    <w:rsid w:val="00405C2A"/>
    <w:rsid w:val="00411084"/>
    <w:rsid w:val="00411DB2"/>
    <w:rsid w:val="00412F51"/>
    <w:rsid w:val="0041326D"/>
    <w:rsid w:val="00414672"/>
    <w:rsid w:val="00414BAD"/>
    <w:rsid w:val="00414F63"/>
    <w:rsid w:val="0041511C"/>
    <w:rsid w:val="004152D0"/>
    <w:rsid w:val="00417420"/>
    <w:rsid w:val="0042047D"/>
    <w:rsid w:val="00421B0A"/>
    <w:rsid w:val="0042448B"/>
    <w:rsid w:val="004246BB"/>
    <w:rsid w:val="00426D97"/>
    <w:rsid w:val="00426FAC"/>
    <w:rsid w:val="004278AB"/>
    <w:rsid w:val="00431150"/>
    <w:rsid w:val="00432AB2"/>
    <w:rsid w:val="0043718E"/>
    <w:rsid w:val="004408E9"/>
    <w:rsid w:val="004414AA"/>
    <w:rsid w:val="004415F8"/>
    <w:rsid w:val="0044404E"/>
    <w:rsid w:val="00445761"/>
    <w:rsid w:val="00446C3A"/>
    <w:rsid w:val="00446D40"/>
    <w:rsid w:val="00450B7A"/>
    <w:rsid w:val="0045145B"/>
    <w:rsid w:val="00455246"/>
    <w:rsid w:val="00455776"/>
    <w:rsid w:val="0045619B"/>
    <w:rsid w:val="004564A5"/>
    <w:rsid w:val="00457854"/>
    <w:rsid w:val="00460A47"/>
    <w:rsid w:val="004615FC"/>
    <w:rsid w:val="00462622"/>
    <w:rsid w:val="00463A42"/>
    <w:rsid w:val="004645D5"/>
    <w:rsid w:val="0046527C"/>
    <w:rsid w:val="0046646D"/>
    <w:rsid w:val="004667B6"/>
    <w:rsid w:val="00470A87"/>
    <w:rsid w:val="00472D8F"/>
    <w:rsid w:val="00474401"/>
    <w:rsid w:val="00474DC0"/>
    <w:rsid w:val="0047586C"/>
    <w:rsid w:val="00475A33"/>
    <w:rsid w:val="00481EDD"/>
    <w:rsid w:val="0048306E"/>
    <w:rsid w:val="00483CE4"/>
    <w:rsid w:val="004856C4"/>
    <w:rsid w:val="00485F88"/>
    <w:rsid w:val="00485F92"/>
    <w:rsid w:val="00487740"/>
    <w:rsid w:val="004877F8"/>
    <w:rsid w:val="0049061A"/>
    <w:rsid w:val="0049182C"/>
    <w:rsid w:val="00493BD9"/>
    <w:rsid w:val="00494E37"/>
    <w:rsid w:val="004952EE"/>
    <w:rsid w:val="00496DEC"/>
    <w:rsid w:val="00497EF7"/>
    <w:rsid w:val="004A2486"/>
    <w:rsid w:val="004A25FB"/>
    <w:rsid w:val="004A3039"/>
    <w:rsid w:val="004A43BB"/>
    <w:rsid w:val="004A4798"/>
    <w:rsid w:val="004A671C"/>
    <w:rsid w:val="004B1643"/>
    <w:rsid w:val="004B185B"/>
    <w:rsid w:val="004B1F33"/>
    <w:rsid w:val="004B25D5"/>
    <w:rsid w:val="004B28F2"/>
    <w:rsid w:val="004B4768"/>
    <w:rsid w:val="004B56AE"/>
    <w:rsid w:val="004C2372"/>
    <w:rsid w:val="004C2751"/>
    <w:rsid w:val="004C3C4D"/>
    <w:rsid w:val="004C4F15"/>
    <w:rsid w:val="004C5BB8"/>
    <w:rsid w:val="004C64DE"/>
    <w:rsid w:val="004C734D"/>
    <w:rsid w:val="004C74F9"/>
    <w:rsid w:val="004C751F"/>
    <w:rsid w:val="004D12F9"/>
    <w:rsid w:val="004D30A9"/>
    <w:rsid w:val="004D7A4D"/>
    <w:rsid w:val="004E04AA"/>
    <w:rsid w:val="004E2AFC"/>
    <w:rsid w:val="004E2DA1"/>
    <w:rsid w:val="004E42C5"/>
    <w:rsid w:val="004E4AEA"/>
    <w:rsid w:val="004F061C"/>
    <w:rsid w:val="004F26D0"/>
    <w:rsid w:val="004F28D6"/>
    <w:rsid w:val="004F2D20"/>
    <w:rsid w:val="004F3794"/>
    <w:rsid w:val="004F3850"/>
    <w:rsid w:val="004F6B23"/>
    <w:rsid w:val="00500F11"/>
    <w:rsid w:val="00503AA9"/>
    <w:rsid w:val="005041DD"/>
    <w:rsid w:val="00506282"/>
    <w:rsid w:val="0050661C"/>
    <w:rsid w:val="00510BAB"/>
    <w:rsid w:val="00510E85"/>
    <w:rsid w:val="0051438A"/>
    <w:rsid w:val="0051492A"/>
    <w:rsid w:val="0051508D"/>
    <w:rsid w:val="00515446"/>
    <w:rsid w:val="0051598E"/>
    <w:rsid w:val="00515C26"/>
    <w:rsid w:val="00516031"/>
    <w:rsid w:val="0051622C"/>
    <w:rsid w:val="00516740"/>
    <w:rsid w:val="0051797D"/>
    <w:rsid w:val="00521B0E"/>
    <w:rsid w:val="0052471E"/>
    <w:rsid w:val="00525518"/>
    <w:rsid w:val="0052734F"/>
    <w:rsid w:val="005322E3"/>
    <w:rsid w:val="00535704"/>
    <w:rsid w:val="00535A7E"/>
    <w:rsid w:val="005379B3"/>
    <w:rsid w:val="00537B9B"/>
    <w:rsid w:val="00537D79"/>
    <w:rsid w:val="00540742"/>
    <w:rsid w:val="005408F6"/>
    <w:rsid w:val="00541E17"/>
    <w:rsid w:val="00543546"/>
    <w:rsid w:val="00544E83"/>
    <w:rsid w:val="005450FE"/>
    <w:rsid w:val="00545DEC"/>
    <w:rsid w:val="00546063"/>
    <w:rsid w:val="00550DD7"/>
    <w:rsid w:val="0055130C"/>
    <w:rsid w:val="00551741"/>
    <w:rsid w:val="00554054"/>
    <w:rsid w:val="00554963"/>
    <w:rsid w:val="00555D2A"/>
    <w:rsid w:val="00560208"/>
    <w:rsid w:val="00560331"/>
    <w:rsid w:val="0056132B"/>
    <w:rsid w:val="00561D41"/>
    <w:rsid w:val="00562456"/>
    <w:rsid w:val="0056255B"/>
    <w:rsid w:val="00563A02"/>
    <w:rsid w:val="0056405C"/>
    <w:rsid w:val="00565424"/>
    <w:rsid w:val="005654DA"/>
    <w:rsid w:val="0056563D"/>
    <w:rsid w:val="0056759A"/>
    <w:rsid w:val="00567DAF"/>
    <w:rsid w:val="005703C8"/>
    <w:rsid w:val="0057063D"/>
    <w:rsid w:val="00570EC3"/>
    <w:rsid w:val="00571688"/>
    <w:rsid w:val="005724E5"/>
    <w:rsid w:val="0057350F"/>
    <w:rsid w:val="00574B2F"/>
    <w:rsid w:val="005756DC"/>
    <w:rsid w:val="00576FF4"/>
    <w:rsid w:val="005771AE"/>
    <w:rsid w:val="005804EB"/>
    <w:rsid w:val="00583146"/>
    <w:rsid w:val="00585242"/>
    <w:rsid w:val="00585540"/>
    <w:rsid w:val="00587179"/>
    <w:rsid w:val="00587EFD"/>
    <w:rsid w:val="0059098B"/>
    <w:rsid w:val="00593A9D"/>
    <w:rsid w:val="0059469C"/>
    <w:rsid w:val="005957DB"/>
    <w:rsid w:val="00595CD5"/>
    <w:rsid w:val="00596EAD"/>
    <w:rsid w:val="0059752C"/>
    <w:rsid w:val="00597820"/>
    <w:rsid w:val="00597F32"/>
    <w:rsid w:val="005A09B6"/>
    <w:rsid w:val="005A2E40"/>
    <w:rsid w:val="005A3E06"/>
    <w:rsid w:val="005A3F8D"/>
    <w:rsid w:val="005A4089"/>
    <w:rsid w:val="005A59AC"/>
    <w:rsid w:val="005A6C81"/>
    <w:rsid w:val="005A6F10"/>
    <w:rsid w:val="005B06A0"/>
    <w:rsid w:val="005B09B7"/>
    <w:rsid w:val="005B2A62"/>
    <w:rsid w:val="005B3830"/>
    <w:rsid w:val="005B3E99"/>
    <w:rsid w:val="005B4BF9"/>
    <w:rsid w:val="005B4FA3"/>
    <w:rsid w:val="005B6A3B"/>
    <w:rsid w:val="005B6FF5"/>
    <w:rsid w:val="005B72DC"/>
    <w:rsid w:val="005B7ABE"/>
    <w:rsid w:val="005C0A67"/>
    <w:rsid w:val="005C1AFF"/>
    <w:rsid w:val="005C1B63"/>
    <w:rsid w:val="005C26AD"/>
    <w:rsid w:val="005C46C2"/>
    <w:rsid w:val="005C4993"/>
    <w:rsid w:val="005C5800"/>
    <w:rsid w:val="005C5AF6"/>
    <w:rsid w:val="005C695B"/>
    <w:rsid w:val="005C76AC"/>
    <w:rsid w:val="005C79E3"/>
    <w:rsid w:val="005D0C91"/>
    <w:rsid w:val="005D114E"/>
    <w:rsid w:val="005D3D3D"/>
    <w:rsid w:val="005D4A6C"/>
    <w:rsid w:val="005D5614"/>
    <w:rsid w:val="005E1DC2"/>
    <w:rsid w:val="005E24B5"/>
    <w:rsid w:val="005E25D5"/>
    <w:rsid w:val="005E293D"/>
    <w:rsid w:val="005E3839"/>
    <w:rsid w:val="005E74BF"/>
    <w:rsid w:val="005E79B5"/>
    <w:rsid w:val="005F0E3D"/>
    <w:rsid w:val="005F37E7"/>
    <w:rsid w:val="005F5673"/>
    <w:rsid w:val="005F6311"/>
    <w:rsid w:val="005F639E"/>
    <w:rsid w:val="005F66F7"/>
    <w:rsid w:val="00602550"/>
    <w:rsid w:val="00602C91"/>
    <w:rsid w:val="00603285"/>
    <w:rsid w:val="00604611"/>
    <w:rsid w:val="00605A1E"/>
    <w:rsid w:val="00607071"/>
    <w:rsid w:val="0061056D"/>
    <w:rsid w:val="00610689"/>
    <w:rsid w:val="00610F1A"/>
    <w:rsid w:val="006131CB"/>
    <w:rsid w:val="0061388D"/>
    <w:rsid w:val="00613F0B"/>
    <w:rsid w:val="0061456D"/>
    <w:rsid w:val="006150DD"/>
    <w:rsid w:val="0061616D"/>
    <w:rsid w:val="00617E65"/>
    <w:rsid w:val="006205FF"/>
    <w:rsid w:val="006218DB"/>
    <w:rsid w:val="006231A6"/>
    <w:rsid w:val="00623D56"/>
    <w:rsid w:val="006258EC"/>
    <w:rsid w:val="00626B79"/>
    <w:rsid w:val="00631F22"/>
    <w:rsid w:val="00633634"/>
    <w:rsid w:val="006351D5"/>
    <w:rsid w:val="00635586"/>
    <w:rsid w:val="00637FE6"/>
    <w:rsid w:val="006404D7"/>
    <w:rsid w:val="006410B3"/>
    <w:rsid w:val="0064230B"/>
    <w:rsid w:val="00642381"/>
    <w:rsid w:val="00642CDF"/>
    <w:rsid w:val="006432D3"/>
    <w:rsid w:val="00644783"/>
    <w:rsid w:val="006450F5"/>
    <w:rsid w:val="00645487"/>
    <w:rsid w:val="00645BF8"/>
    <w:rsid w:val="00647916"/>
    <w:rsid w:val="006506C2"/>
    <w:rsid w:val="0065092F"/>
    <w:rsid w:val="00651561"/>
    <w:rsid w:val="00652324"/>
    <w:rsid w:val="006529C8"/>
    <w:rsid w:val="00653602"/>
    <w:rsid w:val="00654099"/>
    <w:rsid w:val="0065759A"/>
    <w:rsid w:val="00657BF6"/>
    <w:rsid w:val="00657D24"/>
    <w:rsid w:val="0066185D"/>
    <w:rsid w:val="006619E2"/>
    <w:rsid w:val="00662072"/>
    <w:rsid w:val="006622A9"/>
    <w:rsid w:val="00662E69"/>
    <w:rsid w:val="00663D6A"/>
    <w:rsid w:val="0066579A"/>
    <w:rsid w:val="00667110"/>
    <w:rsid w:val="00667470"/>
    <w:rsid w:val="0067064E"/>
    <w:rsid w:val="00671A66"/>
    <w:rsid w:val="00673002"/>
    <w:rsid w:val="00673305"/>
    <w:rsid w:val="00673351"/>
    <w:rsid w:val="00673700"/>
    <w:rsid w:val="00674B36"/>
    <w:rsid w:val="00674BF3"/>
    <w:rsid w:val="00675420"/>
    <w:rsid w:val="00675E07"/>
    <w:rsid w:val="00677612"/>
    <w:rsid w:val="00680AA2"/>
    <w:rsid w:val="0068562D"/>
    <w:rsid w:val="00687B5A"/>
    <w:rsid w:val="00687D38"/>
    <w:rsid w:val="00687E8F"/>
    <w:rsid w:val="00694463"/>
    <w:rsid w:val="00694B0D"/>
    <w:rsid w:val="00696639"/>
    <w:rsid w:val="0069713C"/>
    <w:rsid w:val="00697D74"/>
    <w:rsid w:val="00697E0A"/>
    <w:rsid w:val="006A06D1"/>
    <w:rsid w:val="006A17F4"/>
    <w:rsid w:val="006A1D5F"/>
    <w:rsid w:val="006A40D8"/>
    <w:rsid w:val="006A4CAE"/>
    <w:rsid w:val="006A5F4D"/>
    <w:rsid w:val="006A5FA1"/>
    <w:rsid w:val="006A64C4"/>
    <w:rsid w:val="006A6694"/>
    <w:rsid w:val="006A7AFB"/>
    <w:rsid w:val="006B0029"/>
    <w:rsid w:val="006B00BE"/>
    <w:rsid w:val="006B05E1"/>
    <w:rsid w:val="006B0A93"/>
    <w:rsid w:val="006B1619"/>
    <w:rsid w:val="006B2B2D"/>
    <w:rsid w:val="006B2FB7"/>
    <w:rsid w:val="006B3487"/>
    <w:rsid w:val="006B3F20"/>
    <w:rsid w:val="006C06AF"/>
    <w:rsid w:val="006C305A"/>
    <w:rsid w:val="006C3CCA"/>
    <w:rsid w:val="006C3DE7"/>
    <w:rsid w:val="006C6319"/>
    <w:rsid w:val="006C71A9"/>
    <w:rsid w:val="006D0795"/>
    <w:rsid w:val="006D1CE8"/>
    <w:rsid w:val="006D1D7A"/>
    <w:rsid w:val="006D27CA"/>
    <w:rsid w:val="006D2D02"/>
    <w:rsid w:val="006D34A6"/>
    <w:rsid w:val="006D4103"/>
    <w:rsid w:val="006D5321"/>
    <w:rsid w:val="006D5E10"/>
    <w:rsid w:val="006D66A2"/>
    <w:rsid w:val="006E0E90"/>
    <w:rsid w:val="006E1659"/>
    <w:rsid w:val="006E2779"/>
    <w:rsid w:val="006E28F0"/>
    <w:rsid w:val="006E3FB4"/>
    <w:rsid w:val="006E576A"/>
    <w:rsid w:val="006E6597"/>
    <w:rsid w:val="006E78F1"/>
    <w:rsid w:val="006F1568"/>
    <w:rsid w:val="006F33D0"/>
    <w:rsid w:val="006F5053"/>
    <w:rsid w:val="006F5460"/>
    <w:rsid w:val="006F68F8"/>
    <w:rsid w:val="006F6CBF"/>
    <w:rsid w:val="006F75A6"/>
    <w:rsid w:val="006F7E03"/>
    <w:rsid w:val="0070043B"/>
    <w:rsid w:val="007004C7"/>
    <w:rsid w:val="00700A72"/>
    <w:rsid w:val="007039AD"/>
    <w:rsid w:val="00703A2B"/>
    <w:rsid w:val="00703CAB"/>
    <w:rsid w:val="00703DE1"/>
    <w:rsid w:val="00703F21"/>
    <w:rsid w:val="00704CDA"/>
    <w:rsid w:val="00705860"/>
    <w:rsid w:val="00706045"/>
    <w:rsid w:val="00706FB1"/>
    <w:rsid w:val="0070754E"/>
    <w:rsid w:val="00710185"/>
    <w:rsid w:val="00710DAF"/>
    <w:rsid w:val="00714EBA"/>
    <w:rsid w:val="00715231"/>
    <w:rsid w:val="00716A09"/>
    <w:rsid w:val="00717375"/>
    <w:rsid w:val="00722F15"/>
    <w:rsid w:val="0072425F"/>
    <w:rsid w:val="00724CCC"/>
    <w:rsid w:val="0072535A"/>
    <w:rsid w:val="00725817"/>
    <w:rsid w:val="0072590C"/>
    <w:rsid w:val="00726C4D"/>
    <w:rsid w:val="007270A0"/>
    <w:rsid w:val="007271DC"/>
    <w:rsid w:val="00732746"/>
    <w:rsid w:val="00734D75"/>
    <w:rsid w:val="00735C0C"/>
    <w:rsid w:val="00735FAD"/>
    <w:rsid w:val="00736886"/>
    <w:rsid w:val="00737893"/>
    <w:rsid w:val="00737A21"/>
    <w:rsid w:val="00742205"/>
    <w:rsid w:val="00743024"/>
    <w:rsid w:val="00744288"/>
    <w:rsid w:val="0074663D"/>
    <w:rsid w:val="0074739A"/>
    <w:rsid w:val="00747F1B"/>
    <w:rsid w:val="007516CE"/>
    <w:rsid w:val="007516FB"/>
    <w:rsid w:val="00752340"/>
    <w:rsid w:val="00753B1C"/>
    <w:rsid w:val="00754206"/>
    <w:rsid w:val="00755155"/>
    <w:rsid w:val="007555D4"/>
    <w:rsid w:val="00757594"/>
    <w:rsid w:val="0075761A"/>
    <w:rsid w:val="00760722"/>
    <w:rsid w:val="007613EC"/>
    <w:rsid w:val="00763467"/>
    <w:rsid w:val="00763D33"/>
    <w:rsid w:val="00766243"/>
    <w:rsid w:val="00766672"/>
    <w:rsid w:val="00766D87"/>
    <w:rsid w:val="00770023"/>
    <w:rsid w:val="007704B5"/>
    <w:rsid w:val="0077079B"/>
    <w:rsid w:val="007710EB"/>
    <w:rsid w:val="0077161D"/>
    <w:rsid w:val="00772101"/>
    <w:rsid w:val="00772915"/>
    <w:rsid w:val="00773B8B"/>
    <w:rsid w:val="00776744"/>
    <w:rsid w:val="00776E11"/>
    <w:rsid w:val="0077731C"/>
    <w:rsid w:val="0078148C"/>
    <w:rsid w:val="00781C6B"/>
    <w:rsid w:val="00782924"/>
    <w:rsid w:val="00783535"/>
    <w:rsid w:val="00783717"/>
    <w:rsid w:val="00784993"/>
    <w:rsid w:val="007854F9"/>
    <w:rsid w:val="00785C13"/>
    <w:rsid w:val="007865E3"/>
    <w:rsid w:val="007869AA"/>
    <w:rsid w:val="0078783A"/>
    <w:rsid w:val="00792528"/>
    <w:rsid w:val="0079282B"/>
    <w:rsid w:val="007939D9"/>
    <w:rsid w:val="00793BE0"/>
    <w:rsid w:val="00793FE8"/>
    <w:rsid w:val="00795508"/>
    <w:rsid w:val="007A04E4"/>
    <w:rsid w:val="007A109F"/>
    <w:rsid w:val="007A1F65"/>
    <w:rsid w:val="007A2A54"/>
    <w:rsid w:val="007A4A33"/>
    <w:rsid w:val="007A5345"/>
    <w:rsid w:val="007A629E"/>
    <w:rsid w:val="007A63A2"/>
    <w:rsid w:val="007A6663"/>
    <w:rsid w:val="007A66E6"/>
    <w:rsid w:val="007A6B5E"/>
    <w:rsid w:val="007B1E3D"/>
    <w:rsid w:val="007B2DE3"/>
    <w:rsid w:val="007B620E"/>
    <w:rsid w:val="007B62B3"/>
    <w:rsid w:val="007B6389"/>
    <w:rsid w:val="007B71F0"/>
    <w:rsid w:val="007B72B6"/>
    <w:rsid w:val="007B7A78"/>
    <w:rsid w:val="007C0203"/>
    <w:rsid w:val="007C3C25"/>
    <w:rsid w:val="007C588A"/>
    <w:rsid w:val="007C59B8"/>
    <w:rsid w:val="007C63A8"/>
    <w:rsid w:val="007C68F7"/>
    <w:rsid w:val="007C75D8"/>
    <w:rsid w:val="007D00A8"/>
    <w:rsid w:val="007D1C12"/>
    <w:rsid w:val="007D1D7D"/>
    <w:rsid w:val="007D29DE"/>
    <w:rsid w:val="007D5CCC"/>
    <w:rsid w:val="007D6BD6"/>
    <w:rsid w:val="007E0696"/>
    <w:rsid w:val="007E16C0"/>
    <w:rsid w:val="007E311E"/>
    <w:rsid w:val="007E36D8"/>
    <w:rsid w:val="007E37D4"/>
    <w:rsid w:val="007E55BE"/>
    <w:rsid w:val="007E74BA"/>
    <w:rsid w:val="007F108C"/>
    <w:rsid w:val="007F1576"/>
    <w:rsid w:val="007F270A"/>
    <w:rsid w:val="007F2B13"/>
    <w:rsid w:val="007F3E32"/>
    <w:rsid w:val="007F4C67"/>
    <w:rsid w:val="007F6F04"/>
    <w:rsid w:val="007F6FEA"/>
    <w:rsid w:val="007F77A5"/>
    <w:rsid w:val="008003C6"/>
    <w:rsid w:val="00802F0D"/>
    <w:rsid w:val="00802FE0"/>
    <w:rsid w:val="00806614"/>
    <w:rsid w:val="008068B0"/>
    <w:rsid w:val="0081084B"/>
    <w:rsid w:val="0081345D"/>
    <w:rsid w:val="00813521"/>
    <w:rsid w:val="008138B8"/>
    <w:rsid w:val="0081483B"/>
    <w:rsid w:val="008151D5"/>
    <w:rsid w:val="00816FE2"/>
    <w:rsid w:val="00817265"/>
    <w:rsid w:val="00820C8E"/>
    <w:rsid w:val="00820F50"/>
    <w:rsid w:val="0082120B"/>
    <w:rsid w:val="00821385"/>
    <w:rsid w:val="008229A6"/>
    <w:rsid w:val="00824C0B"/>
    <w:rsid w:val="008261D5"/>
    <w:rsid w:val="0082690B"/>
    <w:rsid w:val="00826C47"/>
    <w:rsid w:val="00827526"/>
    <w:rsid w:val="008277EA"/>
    <w:rsid w:val="00830436"/>
    <w:rsid w:val="00831558"/>
    <w:rsid w:val="00832655"/>
    <w:rsid w:val="0083306E"/>
    <w:rsid w:val="00833463"/>
    <w:rsid w:val="00833F9F"/>
    <w:rsid w:val="00835B82"/>
    <w:rsid w:val="00836342"/>
    <w:rsid w:val="008376A0"/>
    <w:rsid w:val="00840648"/>
    <w:rsid w:val="00840707"/>
    <w:rsid w:val="008407CC"/>
    <w:rsid w:val="00841FF6"/>
    <w:rsid w:val="00842B9F"/>
    <w:rsid w:val="0084345E"/>
    <w:rsid w:val="00843F97"/>
    <w:rsid w:val="00845E44"/>
    <w:rsid w:val="00846D64"/>
    <w:rsid w:val="00847023"/>
    <w:rsid w:val="008470D5"/>
    <w:rsid w:val="00852EB9"/>
    <w:rsid w:val="00853D8B"/>
    <w:rsid w:val="00853E40"/>
    <w:rsid w:val="008605DF"/>
    <w:rsid w:val="00860748"/>
    <w:rsid w:val="00860E38"/>
    <w:rsid w:val="00860EF0"/>
    <w:rsid w:val="00865826"/>
    <w:rsid w:val="00865CFC"/>
    <w:rsid w:val="00865F50"/>
    <w:rsid w:val="00865F82"/>
    <w:rsid w:val="0087219F"/>
    <w:rsid w:val="00872C22"/>
    <w:rsid w:val="00872F17"/>
    <w:rsid w:val="0087305C"/>
    <w:rsid w:val="00873DFE"/>
    <w:rsid w:val="0087522C"/>
    <w:rsid w:val="00876095"/>
    <w:rsid w:val="008765EC"/>
    <w:rsid w:val="00876BBA"/>
    <w:rsid w:val="00880018"/>
    <w:rsid w:val="0088146D"/>
    <w:rsid w:val="00882862"/>
    <w:rsid w:val="00883BD8"/>
    <w:rsid w:val="00883BDB"/>
    <w:rsid w:val="00886476"/>
    <w:rsid w:val="0088663F"/>
    <w:rsid w:val="008868F9"/>
    <w:rsid w:val="00887805"/>
    <w:rsid w:val="00892C51"/>
    <w:rsid w:val="00893385"/>
    <w:rsid w:val="00894DC6"/>
    <w:rsid w:val="00897236"/>
    <w:rsid w:val="008A01EF"/>
    <w:rsid w:val="008A0259"/>
    <w:rsid w:val="008A18EE"/>
    <w:rsid w:val="008A1DCB"/>
    <w:rsid w:val="008A2307"/>
    <w:rsid w:val="008A39A0"/>
    <w:rsid w:val="008A3B6B"/>
    <w:rsid w:val="008A7036"/>
    <w:rsid w:val="008A7FF2"/>
    <w:rsid w:val="008B45BE"/>
    <w:rsid w:val="008C19B9"/>
    <w:rsid w:val="008C202A"/>
    <w:rsid w:val="008C3349"/>
    <w:rsid w:val="008C422F"/>
    <w:rsid w:val="008C42B7"/>
    <w:rsid w:val="008C479E"/>
    <w:rsid w:val="008C4B13"/>
    <w:rsid w:val="008C5823"/>
    <w:rsid w:val="008C65CA"/>
    <w:rsid w:val="008C7307"/>
    <w:rsid w:val="008D0356"/>
    <w:rsid w:val="008D1294"/>
    <w:rsid w:val="008D13B7"/>
    <w:rsid w:val="008D433D"/>
    <w:rsid w:val="008D5E1C"/>
    <w:rsid w:val="008D6231"/>
    <w:rsid w:val="008D62F0"/>
    <w:rsid w:val="008E2203"/>
    <w:rsid w:val="008E2457"/>
    <w:rsid w:val="008E263C"/>
    <w:rsid w:val="008E3233"/>
    <w:rsid w:val="008E34B3"/>
    <w:rsid w:val="008E3EF5"/>
    <w:rsid w:val="008E4650"/>
    <w:rsid w:val="008E5D02"/>
    <w:rsid w:val="008E62BC"/>
    <w:rsid w:val="008E689E"/>
    <w:rsid w:val="008E73DD"/>
    <w:rsid w:val="008F0ABC"/>
    <w:rsid w:val="008F1A1B"/>
    <w:rsid w:val="008F2455"/>
    <w:rsid w:val="008F3595"/>
    <w:rsid w:val="008F6389"/>
    <w:rsid w:val="008F64F8"/>
    <w:rsid w:val="008F7A78"/>
    <w:rsid w:val="008F7B9E"/>
    <w:rsid w:val="0090016A"/>
    <w:rsid w:val="00902158"/>
    <w:rsid w:val="009024EE"/>
    <w:rsid w:val="009026A0"/>
    <w:rsid w:val="00902D71"/>
    <w:rsid w:val="0090320A"/>
    <w:rsid w:val="00903402"/>
    <w:rsid w:val="009052F6"/>
    <w:rsid w:val="009078B1"/>
    <w:rsid w:val="00907ECE"/>
    <w:rsid w:val="00910D6D"/>
    <w:rsid w:val="009114C6"/>
    <w:rsid w:val="009148F6"/>
    <w:rsid w:val="009201F3"/>
    <w:rsid w:val="009201F8"/>
    <w:rsid w:val="009205DD"/>
    <w:rsid w:val="009227E5"/>
    <w:rsid w:val="00923E1B"/>
    <w:rsid w:val="00926976"/>
    <w:rsid w:val="00926ED3"/>
    <w:rsid w:val="0092776C"/>
    <w:rsid w:val="0092794D"/>
    <w:rsid w:val="00931566"/>
    <w:rsid w:val="009315FE"/>
    <w:rsid w:val="00933F8A"/>
    <w:rsid w:val="0093450E"/>
    <w:rsid w:val="00934A1A"/>
    <w:rsid w:val="0093726F"/>
    <w:rsid w:val="00937FFA"/>
    <w:rsid w:val="00942E7E"/>
    <w:rsid w:val="00944B54"/>
    <w:rsid w:val="00944E29"/>
    <w:rsid w:val="00945029"/>
    <w:rsid w:val="00945C48"/>
    <w:rsid w:val="0094618A"/>
    <w:rsid w:val="00946714"/>
    <w:rsid w:val="009468D7"/>
    <w:rsid w:val="00947283"/>
    <w:rsid w:val="00947FDD"/>
    <w:rsid w:val="00950692"/>
    <w:rsid w:val="00950C09"/>
    <w:rsid w:val="0095189A"/>
    <w:rsid w:val="00951CE3"/>
    <w:rsid w:val="009521C3"/>
    <w:rsid w:val="00956BB8"/>
    <w:rsid w:val="00956E43"/>
    <w:rsid w:val="009578B4"/>
    <w:rsid w:val="0096461B"/>
    <w:rsid w:val="00964A43"/>
    <w:rsid w:val="009652E6"/>
    <w:rsid w:val="009660A8"/>
    <w:rsid w:val="00967964"/>
    <w:rsid w:val="00967B00"/>
    <w:rsid w:val="00970AC5"/>
    <w:rsid w:val="00970D59"/>
    <w:rsid w:val="009727A6"/>
    <w:rsid w:val="00972B7D"/>
    <w:rsid w:val="0097464E"/>
    <w:rsid w:val="00975361"/>
    <w:rsid w:val="00975A44"/>
    <w:rsid w:val="009773F3"/>
    <w:rsid w:val="0098544C"/>
    <w:rsid w:val="00985484"/>
    <w:rsid w:val="00985769"/>
    <w:rsid w:val="009857D4"/>
    <w:rsid w:val="00985BE2"/>
    <w:rsid w:val="009860A1"/>
    <w:rsid w:val="0098673C"/>
    <w:rsid w:val="0099050F"/>
    <w:rsid w:val="00991E4C"/>
    <w:rsid w:val="009939DF"/>
    <w:rsid w:val="00994983"/>
    <w:rsid w:val="00994CBE"/>
    <w:rsid w:val="00995ADA"/>
    <w:rsid w:val="00996412"/>
    <w:rsid w:val="009969B8"/>
    <w:rsid w:val="009A13DF"/>
    <w:rsid w:val="009A1C3E"/>
    <w:rsid w:val="009A2576"/>
    <w:rsid w:val="009A316E"/>
    <w:rsid w:val="009A3205"/>
    <w:rsid w:val="009A3E52"/>
    <w:rsid w:val="009A44BD"/>
    <w:rsid w:val="009B1B2D"/>
    <w:rsid w:val="009B2D28"/>
    <w:rsid w:val="009B3AF5"/>
    <w:rsid w:val="009B3D2D"/>
    <w:rsid w:val="009B4C47"/>
    <w:rsid w:val="009B50C7"/>
    <w:rsid w:val="009B5187"/>
    <w:rsid w:val="009B576E"/>
    <w:rsid w:val="009B5939"/>
    <w:rsid w:val="009C03E2"/>
    <w:rsid w:val="009C1129"/>
    <w:rsid w:val="009C1668"/>
    <w:rsid w:val="009C3A2E"/>
    <w:rsid w:val="009C3BF3"/>
    <w:rsid w:val="009C4036"/>
    <w:rsid w:val="009C4198"/>
    <w:rsid w:val="009C5EEA"/>
    <w:rsid w:val="009D1AA6"/>
    <w:rsid w:val="009D1D50"/>
    <w:rsid w:val="009D2874"/>
    <w:rsid w:val="009D37A9"/>
    <w:rsid w:val="009D3923"/>
    <w:rsid w:val="009D3CFB"/>
    <w:rsid w:val="009D4943"/>
    <w:rsid w:val="009D5BF7"/>
    <w:rsid w:val="009D743E"/>
    <w:rsid w:val="009E1AF2"/>
    <w:rsid w:val="009E21A1"/>
    <w:rsid w:val="009E2362"/>
    <w:rsid w:val="009E2FFC"/>
    <w:rsid w:val="009E3417"/>
    <w:rsid w:val="009F01FD"/>
    <w:rsid w:val="009F2577"/>
    <w:rsid w:val="009F2995"/>
    <w:rsid w:val="009F51B1"/>
    <w:rsid w:val="009F553C"/>
    <w:rsid w:val="009F7F77"/>
    <w:rsid w:val="00A001EC"/>
    <w:rsid w:val="00A002A6"/>
    <w:rsid w:val="00A0078D"/>
    <w:rsid w:val="00A00975"/>
    <w:rsid w:val="00A01027"/>
    <w:rsid w:val="00A01A89"/>
    <w:rsid w:val="00A01C5D"/>
    <w:rsid w:val="00A02E5A"/>
    <w:rsid w:val="00A03D8E"/>
    <w:rsid w:val="00A0474D"/>
    <w:rsid w:val="00A05246"/>
    <w:rsid w:val="00A06142"/>
    <w:rsid w:val="00A07872"/>
    <w:rsid w:val="00A10D8F"/>
    <w:rsid w:val="00A110BA"/>
    <w:rsid w:val="00A12813"/>
    <w:rsid w:val="00A131E5"/>
    <w:rsid w:val="00A137AE"/>
    <w:rsid w:val="00A1424A"/>
    <w:rsid w:val="00A15451"/>
    <w:rsid w:val="00A15BAF"/>
    <w:rsid w:val="00A17623"/>
    <w:rsid w:val="00A17A84"/>
    <w:rsid w:val="00A17DFD"/>
    <w:rsid w:val="00A206DD"/>
    <w:rsid w:val="00A22600"/>
    <w:rsid w:val="00A24202"/>
    <w:rsid w:val="00A25A8C"/>
    <w:rsid w:val="00A25BC5"/>
    <w:rsid w:val="00A27ADD"/>
    <w:rsid w:val="00A27EB9"/>
    <w:rsid w:val="00A30AC8"/>
    <w:rsid w:val="00A328F0"/>
    <w:rsid w:val="00A3390B"/>
    <w:rsid w:val="00A37850"/>
    <w:rsid w:val="00A40360"/>
    <w:rsid w:val="00A43977"/>
    <w:rsid w:val="00A44CA1"/>
    <w:rsid w:val="00A4600D"/>
    <w:rsid w:val="00A46568"/>
    <w:rsid w:val="00A46A35"/>
    <w:rsid w:val="00A470C7"/>
    <w:rsid w:val="00A51E1D"/>
    <w:rsid w:val="00A53D00"/>
    <w:rsid w:val="00A54863"/>
    <w:rsid w:val="00A5525D"/>
    <w:rsid w:val="00A55398"/>
    <w:rsid w:val="00A56539"/>
    <w:rsid w:val="00A5760D"/>
    <w:rsid w:val="00A602B2"/>
    <w:rsid w:val="00A606F4"/>
    <w:rsid w:val="00A6231D"/>
    <w:rsid w:val="00A6409C"/>
    <w:rsid w:val="00A647D5"/>
    <w:rsid w:val="00A655BB"/>
    <w:rsid w:val="00A65F9D"/>
    <w:rsid w:val="00A6760C"/>
    <w:rsid w:val="00A676B0"/>
    <w:rsid w:val="00A67EB8"/>
    <w:rsid w:val="00A70E03"/>
    <w:rsid w:val="00A740EB"/>
    <w:rsid w:val="00A74589"/>
    <w:rsid w:val="00A74DBF"/>
    <w:rsid w:val="00A8055F"/>
    <w:rsid w:val="00A8163B"/>
    <w:rsid w:val="00A816F7"/>
    <w:rsid w:val="00A81D85"/>
    <w:rsid w:val="00A8355F"/>
    <w:rsid w:val="00A840C2"/>
    <w:rsid w:val="00A840D8"/>
    <w:rsid w:val="00A8484A"/>
    <w:rsid w:val="00A8650C"/>
    <w:rsid w:val="00A900CE"/>
    <w:rsid w:val="00A911ED"/>
    <w:rsid w:val="00A927C7"/>
    <w:rsid w:val="00A92CC1"/>
    <w:rsid w:val="00A93182"/>
    <w:rsid w:val="00A946D7"/>
    <w:rsid w:val="00A94F9A"/>
    <w:rsid w:val="00A95FFB"/>
    <w:rsid w:val="00A9651B"/>
    <w:rsid w:val="00A96BB2"/>
    <w:rsid w:val="00A97BBD"/>
    <w:rsid w:val="00AA195F"/>
    <w:rsid w:val="00AA3569"/>
    <w:rsid w:val="00AA35E8"/>
    <w:rsid w:val="00AA440D"/>
    <w:rsid w:val="00AA44A8"/>
    <w:rsid w:val="00AA45B2"/>
    <w:rsid w:val="00AA46BB"/>
    <w:rsid w:val="00AA46D2"/>
    <w:rsid w:val="00AA56AC"/>
    <w:rsid w:val="00AA66B3"/>
    <w:rsid w:val="00AA76AB"/>
    <w:rsid w:val="00AB0307"/>
    <w:rsid w:val="00AB04EA"/>
    <w:rsid w:val="00AB1412"/>
    <w:rsid w:val="00AB2525"/>
    <w:rsid w:val="00AB3DB6"/>
    <w:rsid w:val="00AB593E"/>
    <w:rsid w:val="00AB5B86"/>
    <w:rsid w:val="00AB6E76"/>
    <w:rsid w:val="00AC19AA"/>
    <w:rsid w:val="00AC1D50"/>
    <w:rsid w:val="00AC38D3"/>
    <w:rsid w:val="00AC401F"/>
    <w:rsid w:val="00AC4410"/>
    <w:rsid w:val="00AC5279"/>
    <w:rsid w:val="00AD028E"/>
    <w:rsid w:val="00AD1596"/>
    <w:rsid w:val="00AD18BB"/>
    <w:rsid w:val="00AD3789"/>
    <w:rsid w:val="00AD3811"/>
    <w:rsid w:val="00AD38D0"/>
    <w:rsid w:val="00AD407F"/>
    <w:rsid w:val="00AD45A7"/>
    <w:rsid w:val="00AD5586"/>
    <w:rsid w:val="00AD69E9"/>
    <w:rsid w:val="00AD7AFF"/>
    <w:rsid w:val="00AD7BD7"/>
    <w:rsid w:val="00AE05FB"/>
    <w:rsid w:val="00AE20E7"/>
    <w:rsid w:val="00AE34AB"/>
    <w:rsid w:val="00AE3E57"/>
    <w:rsid w:val="00AE53B9"/>
    <w:rsid w:val="00AE6748"/>
    <w:rsid w:val="00AE6CD1"/>
    <w:rsid w:val="00AE7479"/>
    <w:rsid w:val="00AF0495"/>
    <w:rsid w:val="00AF0E7D"/>
    <w:rsid w:val="00AF37D1"/>
    <w:rsid w:val="00AF60C6"/>
    <w:rsid w:val="00AF625D"/>
    <w:rsid w:val="00AF6949"/>
    <w:rsid w:val="00AF73BE"/>
    <w:rsid w:val="00B00E00"/>
    <w:rsid w:val="00B0110C"/>
    <w:rsid w:val="00B0352D"/>
    <w:rsid w:val="00B04009"/>
    <w:rsid w:val="00B06632"/>
    <w:rsid w:val="00B07A24"/>
    <w:rsid w:val="00B07C79"/>
    <w:rsid w:val="00B07E68"/>
    <w:rsid w:val="00B1175B"/>
    <w:rsid w:val="00B11E5D"/>
    <w:rsid w:val="00B1396E"/>
    <w:rsid w:val="00B14E8B"/>
    <w:rsid w:val="00B15A67"/>
    <w:rsid w:val="00B178A8"/>
    <w:rsid w:val="00B20E35"/>
    <w:rsid w:val="00B21F6A"/>
    <w:rsid w:val="00B2350B"/>
    <w:rsid w:val="00B24CD3"/>
    <w:rsid w:val="00B31589"/>
    <w:rsid w:val="00B32464"/>
    <w:rsid w:val="00B330BE"/>
    <w:rsid w:val="00B3342D"/>
    <w:rsid w:val="00B33704"/>
    <w:rsid w:val="00B3396F"/>
    <w:rsid w:val="00B339E0"/>
    <w:rsid w:val="00B340AE"/>
    <w:rsid w:val="00B351A6"/>
    <w:rsid w:val="00B360E9"/>
    <w:rsid w:val="00B36784"/>
    <w:rsid w:val="00B372AA"/>
    <w:rsid w:val="00B4049E"/>
    <w:rsid w:val="00B40B22"/>
    <w:rsid w:val="00B416B9"/>
    <w:rsid w:val="00B42A01"/>
    <w:rsid w:val="00B42D8B"/>
    <w:rsid w:val="00B456B8"/>
    <w:rsid w:val="00B45E98"/>
    <w:rsid w:val="00B46872"/>
    <w:rsid w:val="00B46EE0"/>
    <w:rsid w:val="00B47294"/>
    <w:rsid w:val="00B50C3B"/>
    <w:rsid w:val="00B514CB"/>
    <w:rsid w:val="00B52C4F"/>
    <w:rsid w:val="00B53246"/>
    <w:rsid w:val="00B5431E"/>
    <w:rsid w:val="00B54985"/>
    <w:rsid w:val="00B55427"/>
    <w:rsid w:val="00B56600"/>
    <w:rsid w:val="00B57FEC"/>
    <w:rsid w:val="00B60229"/>
    <w:rsid w:val="00B60D3B"/>
    <w:rsid w:val="00B61D8E"/>
    <w:rsid w:val="00B6301F"/>
    <w:rsid w:val="00B65B64"/>
    <w:rsid w:val="00B6634B"/>
    <w:rsid w:val="00B663D9"/>
    <w:rsid w:val="00B66435"/>
    <w:rsid w:val="00B67671"/>
    <w:rsid w:val="00B67795"/>
    <w:rsid w:val="00B72358"/>
    <w:rsid w:val="00B72ACB"/>
    <w:rsid w:val="00B736E4"/>
    <w:rsid w:val="00B741DF"/>
    <w:rsid w:val="00B7478E"/>
    <w:rsid w:val="00B75DA6"/>
    <w:rsid w:val="00B7732E"/>
    <w:rsid w:val="00B80149"/>
    <w:rsid w:val="00B80331"/>
    <w:rsid w:val="00B809FC"/>
    <w:rsid w:val="00B816D5"/>
    <w:rsid w:val="00B820F8"/>
    <w:rsid w:val="00B83BEB"/>
    <w:rsid w:val="00B841DB"/>
    <w:rsid w:val="00B854FA"/>
    <w:rsid w:val="00B857AE"/>
    <w:rsid w:val="00B85B6F"/>
    <w:rsid w:val="00B865DC"/>
    <w:rsid w:val="00B86CDD"/>
    <w:rsid w:val="00B907F2"/>
    <w:rsid w:val="00B90A81"/>
    <w:rsid w:val="00B92037"/>
    <w:rsid w:val="00B9385F"/>
    <w:rsid w:val="00B938A0"/>
    <w:rsid w:val="00B9415C"/>
    <w:rsid w:val="00B946A8"/>
    <w:rsid w:val="00B9472B"/>
    <w:rsid w:val="00B95490"/>
    <w:rsid w:val="00B9623B"/>
    <w:rsid w:val="00B96F22"/>
    <w:rsid w:val="00B97548"/>
    <w:rsid w:val="00BA06FC"/>
    <w:rsid w:val="00BA0C78"/>
    <w:rsid w:val="00BA0E15"/>
    <w:rsid w:val="00BA18E7"/>
    <w:rsid w:val="00BA2225"/>
    <w:rsid w:val="00BA2E72"/>
    <w:rsid w:val="00BA40F7"/>
    <w:rsid w:val="00BA5287"/>
    <w:rsid w:val="00BA684C"/>
    <w:rsid w:val="00BA752A"/>
    <w:rsid w:val="00BB0626"/>
    <w:rsid w:val="00BB12AF"/>
    <w:rsid w:val="00BB12D2"/>
    <w:rsid w:val="00BB33B3"/>
    <w:rsid w:val="00BB504E"/>
    <w:rsid w:val="00BB6735"/>
    <w:rsid w:val="00BB67C8"/>
    <w:rsid w:val="00BB734C"/>
    <w:rsid w:val="00BB77ED"/>
    <w:rsid w:val="00BB7C71"/>
    <w:rsid w:val="00BC00ED"/>
    <w:rsid w:val="00BC0643"/>
    <w:rsid w:val="00BC1020"/>
    <w:rsid w:val="00BC1EC5"/>
    <w:rsid w:val="00BC26BB"/>
    <w:rsid w:val="00BC2733"/>
    <w:rsid w:val="00BC3FA1"/>
    <w:rsid w:val="00BC501E"/>
    <w:rsid w:val="00BC601C"/>
    <w:rsid w:val="00BC679D"/>
    <w:rsid w:val="00BC7FE1"/>
    <w:rsid w:val="00BD251C"/>
    <w:rsid w:val="00BD2BE9"/>
    <w:rsid w:val="00BD40FE"/>
    <w:rsid w:val="00BD4274"/>
    <w:rsid w:val="00BD55E2"/>
    <w:rsid w:val="00BD5835"/>
    <w:rsid w:val="00BE0FA9"/>
    <w:rsid w:val="00BE21FD"/>
    <w:rsid w:val="00BE248E"/>
    <w:rsid w:val="00BE24FC"/>
    <w:rsid w:val="00BE384B"/>
    <w:rsid w:val="00BE4501"/>
    <w:rsid w:val="00BE4BD1"/>
    <w:rsid w:val="00BE5254"/>
    <w:rsid w:val="00BF1034"/>
    <w:rsid w:val="00BF274A"/>
    <w:rsid w:val="00BF2C35"/>
    <w:rsid w:val="00BF2C4F"/>
    <w:rsid w:val="00BF2CE5"/>
    <w:rsid w:val="00BF3069"/>
    <w:rsid w:val="00BF318F"/>
    <w:rsid w:val="00BF4BC5"/>
    <w:rsid w:val="00BF78A6"/>
    <w:rsid w:val="00C02681"/>
    <w:rsid w:val="00C0361C"/>
    <w:rsid w:val="00C03815"/>
    <w:rsid w:val="00C11924"/>
    <w:rsid w:val="00C127AE"/>
    <w:rsid w:val="00C14B03"/>
    <w:rsid w:val="00C150DA"/>
    <w:rsid w:val="00C15991"/>
    <w:rsid w:val="00C171A9"/>
    <w:rsid w:val="00C176CA"/>
    <w:rsid w:val="00C20123"/>
    <w:rsid w:val="00C2013E"/>
    <w:rsid w:val="00C22AA0"/>
    <w:rsid w:val="00C23A59"/>
    <w:rsid w:val="00C255B3"/>
    <w:rsid w:val="00C26094"/>
    <w:rsid w:val="00C260C7"/>
    <w:rsid w:val="00C27663"/>
    <w:rsid w:val="00C33C15"/>
    <w:rsid w:val="00C342FE"/>
    <w:rsid w:val="00C36FB0"/>
    <w:rsid w:val="00C40D4B"/>
    <w:rsid w:val="00C45470"/>
    <w:rsid w:val="00C46741"/>
    <w:rsid w:val="00C46A04"/>
    <w:rsid w:val="00C50660"/>
    <w:rsid w:val="00C5121F"/>
    <w:rsid w:val="00C525DF"/>
    <w:rsid w:val="00C5281C"/>
    <w:rsid w:val="00C53D3E"/>
    <w:rsid w:val="00C554DF"/>
    <w:rsid w:val="00C56617"/>
    <w:rsid w:val="00C571A9"/>
    <w:rsid w:val="00C575DD"/>
    <w:rsid w:val="00C60394"/>
    <w:rsid w:val="00C60872"/>
    <w:rsid w:val="00C62096"/>
    <w:rsid w:val="00C62CCE"/>
    <w:rsid w:val="00C66CA8"/>
    <w:rsid w:val="00C70019"/>
    <w:rsid w:val="00C70A5C"/>
    <w:rsid w:val="00C76187"/>
    <w:rsid w:val="00C802B8"/>
    <w:rsid w:val="00C81456"/>
    <w:rsid w:val="00C82550"/>
    <w:rsid w:val="00C85B29"/>
    <w:rsid w:val="00C866E3"/>
    <w:rsid w:val="00C875DE"/>
    <w:rsid w:val="00C87C0C"/>
    <w:rsid w:val="00C90185"/>
    <w:rsid w:val="00C90BFA"/>
    <w:rsid w:val="00C91F2E"/>
    <w:rsid w:val="00C930A6"/>
    <w:rsid w:val="00C945AE"/>
    <w:rsid w:val="00C972A9"/>
    <w:rsid w:val="00CA2356"/>
    <w:rsid w:val="00CA23B8"/>
    <w:rsid w:val="00CA27DB"/>
    <w:rsid w:val="00CA3103"/>
    <w:rsid w:val="00CA38F9"/>
    <w:rsid w:val="00CA3A4C"/>
    <w:rsid w:val="00CA472B"/>
    <w:rsid w:val="00CA5368"/>
    <w:rsid w:val="00CB15F7"/>
    <w:rsid w:val="00CB16BA"/>
    <w:rsid w:val="00CB53EB"/>
    <w:rsid w:val="00CB603C"/>
    <w:rsid w:val="00CB692A"/>
    <w:rsid w:val="00CB73B9"/>
    <w:rsid w:val="00CC0692"/>
    <w:rsid w:val="00CC0EB1"/>
    <w:rsid w:val="00CC4E6A"/>
    <w:rsid w:val="00CC5864"/>
    <w:rsid w:val="00CC58A0"/>
    <w:rsid w:val="00CC7D5E"/>
    <w:rsid w:val="00CD043D"/>
    <w:rsid w:val="00CD05CD"/>
    <w:rsid w:val="00CD3BCF"/>
    <w:rsid w:val="00CD3D14"/>
    <w:rsid w:val="00CD55E9"/>
    <w:rsid w:val="00CD7403"/>
    <w:rsid w:val="00CD78A2"/>
    <w:rsid w:val="00CE0AEE"/>
    <w:rsid w:val="00CE2757"/>
    <w:rsid w:val="00CE337B"/>
    <w:rsid w:val="00CE5196"/>
    <w:rsid w:val="00CE58AA"/>
    <w:rsid w:val="00CE593A"/>
    <w:rsid w:val="00CE5EA0"/>
    <w:rsid w:val="00CF052E"/>
    <w:rsid w:val="00CF11C2"/>
    <w:rsid w:val="00CF31E4"/>
    <w:rsid w:val="00CF4169"/>
    <w:rsid w:val="00CF4335"/>
    <w:rsid w:val="00CF46CA"/>
    <w:rsid w:val="00CF4955"/>
    <w:rsid w:val="00CF5141"/>
    <w:rsid w:val="00CF5DE6"/>
    <w:rsid w:val="00CF63E0"/>
    <w:rsid w:val="00CF6AB0"/>
    <w:rsid w:val="00CF77C2"/>
    <w:rsid w:val="00D003F9"/>
    <w:rsid w:val="00D011F9"/>
    <w:rsid w:val="00D022D6"/>
    <w:rsid w:val="00D03B35"/>
    <w:rsid w:val="00D075CF"/>
    <w:rsid w:val="00D102A2"/>
    <w:rsid w:val="00D11045"/>
    <w:rsid w:val="00D12661"/>
    <w:rsid w:val="00D13976"/>
    <w:rsid w:val="00D140F9"/>
    <w:rsid w:val="00D1442A"/>
    <w:rsid w:val="00D15744"/>
    <w:rsid w:val="00D17EDF"/>
    <w:rsid w:val="00D20371"/>
    <w:rsid w:val="00D2084E"/>
    <w:rsid w:val="00D212A6"/>
    <w:rsid w:val="00D21A83"/>
    <w:rsid w:val="00D243CD"/>
    <w:rsid w:val="00D25A37"/>
    <w:rsid w:val="00D25B31"/>
    <w:rsid w:val="00D26087"/>
    <w:rsid w:val="00D26871"/>
    <w:rsid w:val="00D26A9C"/>
    <w:rsid w:val="00D26B4F"/>
    <w:rsid w:val="00D26EC5"/>
    <w:rsid w:val="00D2741B"/>
    <w:rsid w:val="00D32022"/>
    <w:rsid w:val="00D3398F"/>
    <w:rsid w:val="00D33D03"/>
    <w:rsid w:val="00D34608"/>
    <w:rsid w:val="00D3463B"/>
    <w:rsid w:val="00D3555F"/>
    <w:rsid w:val="00D36418"/>
    <w:rsid w:val="00D36A7B"/>
    <w:rsid w:val="00D37C24"/>
    <w:rsid w:val="00D4026E"/>
    <w:rsid w:val="00D42005"/>
    <w:rsid w:val="00D42C54"/>
    <w:rsid w:val="00D43154"/>
    <w:rsid w:val="00D43637"/>
    <w:rsid w:val="00D43C31"/>
    <w:rsid w:val="00D44D60"/>
    <w:rsid w:val="00D44DD5"/>
    <w:rsid w:val="00D46BDD"/>
    <w:rsid w:val="00D512DC"/>
    <w:rsid w:val="00D513D0"/>
    <w:rsid w:val="00D5252B"/>
    <w:rsid w:val="00D5272B"/>
    <w:rsid w:val="00D52A05"/>
    <w:rsid w:val="00D53908"/>
    <w:rsid w:val="00D54B99"/>
    <w:rsid w:val="00D564E1"/>
    <w:rsid w:val="00D56565"/>
    <w:rsid w:val="00D57C2D"/>
    <w:rsid w:val="00D60D64"/>
    <w:rsid w:val="00D61803"/>
    <w:rsid w:val="00D62779"/>
    <w:rsid w:val="00D6329A"/>
    <w:rsid w:val="00D634C6"/>
    <w:rsid w:val="00D639E1"/>
    <w:rsid w:val="00D63ECF"/>
    <w:rsid w:val="00D6446B"/>
    <w:rsid w:val="00D648DC"/>
    <w:rsid w:val="00D66517"/>
    <w:rsid w:val="00D70906"/>
    <w:rsid w:val="00D7092B"/>
    <w:rsid w:val="00D710E7"/>
    <w:rsid w:val="00D71484"/>
    <w:rsid w:val="00D7585E"/>
    <w:rsid w:val="00D76971"/>
    <w:rsid w:val="00D76CBF"/>
    <w:rsid w:val="00D778CD"/>
    <w:rsid w:val="00D80076"/>
    <w:rsid w:val="00D805DC"/>
    <w:rsid w:val="00D80FBF"/>
    <w:rsid w:val="00D8174F"/>
    <w:rsid w:val="00D81D5B"/>
    <w:rsid w:val="00D872E9"/>
    <w:rsid w:val="00D9084F"/>
    <w:rsid w:val="00D90882"/>
    <w:rsid w:val="00D90914"/>
    <w:rsid w:val="00D9175E"/>
    <w:rsid w:val="00D950B2"/>
    <w:rsid w:val="00D955D3"/>
    <w:rsid w:val="00D97D60"/>
    <w:rsid w:val="00DA0AC4"/>
    <w:rsid w:val="00DA0BE0"/>
    <w:rsid w:val="00DA444D"/>
    <w:rsid w:val="00DA5DAA"/>
    <w:rsid w:val="00DA5F75"/>
    <w:rsid w:val="00DA660D"/>
    <w:rsid w:val="00DA76DC"/>
    <w:rsid w:val="00DB00C9"/>
    <w:rsid w:val="00DB42A9"/>
    <w:rsid w:val="00DB4D8C"/>
    <w:rsid w:val="00DB7E84"/>
    <w:rsid w:val="00DB7EE1"/>
    <w:rsid w:val="00DC00D6"/>
    <w:rsid w:val="00DC0A4F"/>
    <w:rsid w:val="00DC1037"/>
    <w:rsid w:val="00DC14CA"/>
    <w:rsid w:val="00DC1A9A"/>
    <w:rsid w:val="00DC1FDA"/>
    <w:rsid w:val="00DC3DD3"/>
    <w:rsid w:val="00DC4023"/>
    <w:rsid w:val="00DC42BD"/>
    <w:rsid w:val="00DC496E"/>
    <w:rsid w:val="00DC6764"/>
    <w:rsid w:val="00DC7506"/>
    <w:rsid w:val="00DC7E3E"/>
    <w:rsid w:val="00DD2686"/>
    <w:rsid w:val="00DD47A2"/>
    <w:rsid w:val="00DD4BC8"/>
    <w:rsid w:val="00DD6E25"/>
    <w:rsid w:val="00DD72F8"/>
    <w:rsid w:val="00DD7D7E"/>
    <w:rsid w:val="00DE09FE"/>
    <w:rsid w:val="00DE42E1"/>
    <w:rsid w:val="00DE4A49"/>
    <w:rsid w:val="00DE6288"/>
    <w:rsid w:val="00DE6612"/>
    <w:rsid w:val="00DF0045"/>
    <w:rsid w:val="00DF17F9"/>
    <w:rsid w:val="00DF19FC"/>
    <w:rsid w:val="00DF1FF6"/>
    <w:rsid w:val="00DF26C7"/>
    <w:rsid w:val="00DF6AFF"/>
    <w:rsid w:val="00DF6EC1"/>
    <w:rsid w:val="00E00D69"/>
    <w:rsid w:val="00E00FEF"/>
    <w:rsid w:val="00E01195"/>
    <w:rsid w:val="00E03343"/>
    <w:rsid w:val="00E03DA5"/>
    <w:rsid w:val="00E03F99"/>
    <w:rsid w:val="00E043CC"/>
    <w:rsid w:val="00E04596"/>
    <w:rsid w:val="00E04FDF"/>
    <w:rsid w:val="00E0512C"/>
    <w:rsid w:val="00E0587A"/>
    <w:rsid w:val="00E05F4A"/>
    <w:rsid w:val="00E07210"/>
    <w:rsid w:val="00E1132A"/>
    <w:rsid w:val="00E11713"/>
    <w:rsid w:val="00E11E55"/>
    <w:rsid w:val="00E132E6"/>
    <w:rsid w:val="00E13D20"/>
    <w:rsid w:val="00E13DA2"/>
    <w:rsid w:val="00E140B5"/>
    <w:rsid w:val="00E14445"/>
    <w:rsid w:val="00E15917"/>
    <w:rsid w:val="00E15AAD"/>
    <w:rsid w:val="00E15BA5"/>
    <w:rsid w:val="00E1606C"/>
    <w:rsid w:val="00E17D19"/>
    <w:rsid w:val="00E17FE6"/>
    <w:rsid w:val="00E20944"/>
    <w:rsid w:val="00E20ADB"/>
    <w:rsid w:val="00E210B4"/>
    <w:rsid w:val="00E22105"/>
    <w:rsid w:val="00E22407"/>
    <w:rsid w:val="00E229CA"/>
    <w:rsid w:val="00E26AF1"/>
    <w:rsid w:val="00E27235"/>
    <w:rsid w:val="00E31642"/>
    <w:rsid w:val="00E32C99"/>
    <w:rsid w:val="00E34955"/>
    <w:rsid w:val="00E34DE0"/>
    <w:rsid w:val="00E36832"/>
    <w:rsid w:val="00E37C43"/>
    <w:rsid w:val="00E403D3"/>
    <w:rsid w:val="00E40657"/>
    <w:rsid w:val="00E42B9D"/>
    <w:rsid w:val="00E4405B"/>
    <w:rsid w:val="00E44578"/>
    <w:rsid w:val="00E45280"/>
    <w:rsid w:val="00E4583F"/>
    <w:rsid w:val="00E45863"/>
    <w:rsid w:val="00E45F11"/>
    <w:rsid w:val="00E50CD5"/>
    <w:rsid w:val="00E51C0E"/>
    <w:rsid w:val="00E52D55"/>
    <w:rsid w:val="00E544B9"/>
    <w:rsid w:val="00E557BF"/>
    <w:rsid w:val="00E557EE"/>
    <w:rsid w:val="00E563C8"/>
    <w:rsid w:val="00E61EE9"/>
    <w:rsid w:val="00E6240B"/>
    <w:rsid w:val="00E63000"/>
    <w:rsid w:val="00E63A46"/>
    <w:rsid w:val="00E644E4"/>
    <w:rsid w:val="00E65018"/>
    <w:rsid w:val="00E65CCC"/>
    <w:rsid w:val="00E6651D"/>
    <w:rsid w:val="00E7163E"/>
    <w:rsid w:val="00E71922"/>
    <w:rsid w:val="00E77358"/>
    <w:rsid w:val="00E775B2"/>
    <w:rsid w:val="00E77ED5"/>
    <w:rsid w:val="00E806B6"/>
    <w:rsid w:val="00E81467"/>
    <w:rsid w:val="00E81B64"/>
    <w:rsid w:val="00E82A94"/>
    <w:rsid w:val="00E82AB6"/>
    <w:rsid w:val="00E82B50"/>
    <w:rsid w:val="00E85778"/>
    <w:rsid w:val="00E85D97"/>
    <w:rsid w:val="00E8657B"/>
    <w:rsid w:val="00E865A5"/>
    <w:rsid w:val="00E86EB2"/>
    <w:rsid w:val="00E87005"/>
    <w:rsid w:val="00E90DC1"/>
    <w:rsid w:val="00E92EA3"/>
    <w:rsid w:val="00E9303A"/>
    <w:rsid w:val="00E9326E"/>
    <w:rsid w:val="00E9383B"/>
    <w:rsid w:val="00E9595F"/>
    <w:rsid w:val="00E967EE"/>
    <w:rsid w:val="00E969F2"/>
    <w:rsid w:val="00E96E06"/>
    <w:rsid w:val="00EA06B0"/>
    <w:rsid w:val="00EA07CB"/>
    <w:rsid w:val="00EA0DCB"/>
    <w:rsid w:val="00EA19BD"/>
    <w:rsid w:val="00EA1F14"/>
    <w:rsid w:val="00EA338F"/>
    <w:rsid w:val="00EA3BAE"/>
    <w:rsid w:val="00EA3C9F"/>
    <w:rsid w:val="00EA5A08"/>
    <w:rsid w:val="00EA6B30"/>
    <w:rsid w:val="00EA79ED"/>
    <w:rsid w:val="00EB0A2D"/>
    <w:rsid w:val="00EB1CE5"/>
    <w:rsid w:val="00EB1D20"/>
    <w:rsid w:val="00EB4F36"/>
    <w:rsid w:val="00EB53A6"/>
    <w:rsid w:val="00EB76EA"/>
    <w:rsid w:val="00EB7786"/>
    <w:rsid w:val="00EC05BC"/>
    <w:rsid w:val="00EC0E23"/>
    <w:rsid w:val="00EC2B14"/>
    <w:rsid w:val="00EC3198"/>
    <w:rsid w:val="00EC3F94"/>
    <w:rsid w:val="00EC6A9B"/>
    <w:rsid w:val="00EC76DB"/>
    <w:rsid w:val="00EC78F2"/>
    <w:rsid w:val="00EC7BE7"/>
    <w:rsid w:val="00ED3736"/>
    <w:rsid w:val="00ED623C"/>
    <w:rsid w:val="00ED66C7"/>
    <w:rsid w:val="00ED74F5"/>
    <w:rsid w:val="00ED7CB1"/>
    <w:rsid w:val="00ED7FD7"/>
    <w:rsid w:val="00EE1B9C"/>
    <w:rsid w:val="00EE2EDD"/>
    <w:rsid w:val="00EE3FC1"/>
    <w:rsid w:val="00EE42E0"/>
    <w:rsid w:val="00EE5510"/>
    <w:rsid w:val="00EE5C0E"/>
    <w:rsid w:val="00EE5F86"/>
    <w:rsid w:val="00EE61D7"/>
    <w:rsid w:val="00EE7714"/>
    <w:rsid w:val="00EF0A54"/>
    <w:rsid w:val="00EF14C9"/>
    <w:rsid w:val="00EF1991"/>
    <w:rsid w:val="00EF337C"/>
    <w:rsid w:val="00EF75F4"/>
    <w:rsid w:val="00EF7D39"/>
    <w:rsid w:val="00F00C20"/>
    <w:rsid w:val="00F01239"/>
    <w:rsid w:val="00F021EE"/>
    <w:rsid w:val="00F039E9"/>
    <w:rsid w:val="00F0437D"/>
    <w:rsid w:val="00F04919"/>
    <w:rsid w:val="00F04C59"/>
    <w:rsid w:val="00F0614C"/>
    <w:rsid w:val="00F11EEB"/>
    <w:rsid w:val="00F1317D"/>
    <w:rsid w:val="00F13CF9"/>
    <w:rsid w:val="00F14C01"/>
    <w:rsid w:val="00F1521A"/>
    <w:rsid w:val="00F16592"/>
    <w:rsid w:val="00F174A8"/>
    <w:rsid w:val="00F20A7C"/>
    <w:rsid w:val="00F2106F"/>
    <w:rsid w:val="00F21764"/>
    <w:rsid w:val="00F22D05"/>
    <w:rsid w:val="00F23908"/>
    <w:rsid w:val="00F25C2C"/>
    <w:rsid w:val="00F25D9C"/>
    <w:rsid w:val="00F26322"/>
    <w:rsid w:val="00F32443"/>
    <w:rsid w:val="00F34144"/>
    <w:rsid w:val="00F368B8"/>
    <w:rsid w:val="00F42537"/>
    <w:rsid w:val="00F4328C"/>
    <w:rsid w:val="00F43F64"/>
    <w:rsid w:val="00F45469"/>
    <w:rsid w:val="00F46F05"/>
    <w:rsid w:val="00F47DEE"/>
    <w:rsid w:val="00F50A83"/>
    <w:rsid w:val="00F51DC4"/>
    <w:rsid w:val="00F51F82"/>
    <w:rsid w:val="00F53D8A"/>
    <w:rsid w:val="00F55744"/>
    <w:rsid w:val="00F57879"/>
    <w:rsid w:val="00F611F8"/>
    <w:rsid w:val="00F61DD3"/>
    <w:rsid w:val="00F641E6"/>
    <w:rsid w:val="00F65F60"/>
    <w:rsid w:val="00F66030"/>
    <w:rsid w:val="00F66FE4"/>
    <w:rsid w:val="00F67F9D"/>
    <w:rsid w:val="00F70251"/>
    <w:rsid w:val="00F72652"/>
    <w:rsid w:val="00F729E4"/>
    <w:rsid w:val="00F7325C"/>
    <w:rsid w:val="00F73562"/>
    <w:rsid w:val="00F73E5E"/>
    <w:rsid w:val="00F8266A"/>
    <w:rsid w:val="00F831E7"/>
    <w:rsid w:val="00F846D7"/>
    <w:rsid w:val="00F858E9"/>
    <w:rsid w:val="00F8721B"/>
    <w:rsid w:val="00F873AF"/>
    <w:rsid w:val="00F91591"/>
    <w:rsid w:val="00F920D2"/>
    <w:rsid w:val="00F9288E"/>
    <w:rsid w:val="00F92D0B"/>
    <w:rsid w:val="00F94128"/>
    <w:rsid w:val="00F95490"/>
    <w:rsid w:val="00F97130"/>
    <w:rsid w:val="00F97F22"/>
    <w:rsid w:val="00FA0C7B"/>
    <w:rsid w:val="00FA1A8E"/>
    <w:rsid w:val="00FA3A44"/>
    <w:rsid w:val="00FA4579"/>
    <w:rsid w:val="00FA701A"/>
    <w:rsid w:val="00FA71BB"/>
    <w:rsid w:val="00FA7798"/>
    <w:rsid w:val="00FB04E8"/>
    <w:rsid w:val="00FB09FC"/>
    <w:rsid w:val="00FB0F1A"/>
    <w:rsid w:val="00FB13B7"/>
    <w:rsid w:val="00FB16E4"/>
    <w:rsid w:val="00FB1DFB"/>
    <w:rsid w:val="00FB3B28"/>
    <w:rsid w:val="00FB66DD"/>
    <w:rsid w:val="00FB7408"/>
    <w:rsid w:val="00FB7E5F"/>
    <w:rsid w:val="00FC105C"/>
    <w:rsid w:val="00FC133B"/>
    <w:rsid w:val="00FC2BAA"/>
    <w:rsid w:val="00FC398D"/>
    <w:rsid w:val="00FC4C11"/>
    <w:rsid w:val="00FD0B85"/>
    <w:rsid w:val="00FD1319"/>
    <w:rsid w:val="00FD1949"/>
    <w:rsid w:val="00FD1B10"/>
    <w:rsid w:val="00FD267B"/>
    <w:rsid w:val="00FD4353"/>
    <w:rsid w:val="00FD4A5E"/>
    <w:rsid w:val="00FD4B58"/>
    <w:rsid w:val="00FD51D9"/>
    <w:rsid w:val="00FD7DED"/>
    <w:rsid w:val="00FE20F9"/>
    <w:rsid w:val="00FE244F"/>
    <w:rsid w:val="00FE2800"/>
    <w:rsid w:val="00FE3499"/>
    <w:rsid w:val="00FE4176"/>
    <w:rsid w:val="00FE5354"/>
    <w:rsid w:val="00FE541A"/>
    <w:rsid w:val="00FE5BF1"/>
    <w:rsid w:val="00FE60B7"/>
    <w:rsid w:val="00FE6418"/>
    <w:rsid w:val="00FE775A"/>
    <w:rsid w:val="00FF02A4"/>
    <w:rsid w:val="00FF5A02"/>
    <w:rsid w:val="00FF6D99"/>
    <w:rsid w:val="00FF77FD"/>
    <w:rsid w:val="00FF7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2.25pt"/>
    </o:shapedefaults>
    <o:shapelayout v:ext="edit">
      <o:idmap v:ext="edit" data="2"/>
    </o:shapelayout>
  </w:shapeDefaults>
  <w:decimalSymbol w:val="."/>
  <w:listSeparator w:val=","/>
  <w14:docId w14:val="2A7253A5"/>
  <w15:docId w15:val="{0543340E-74AE-4EEF-B34C-C776437A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872C22"/>
    <w:pPr>
      <w:adjustRightInd w:val="0"/>
      <w:spacing w:line="280" w:lineRule="atLeast"/>
      <w:jc w:val="both"/>
      <w:textAlignment w:val="baseline"/>
    </w:pPr>
    <w:rPr>
      <w:rFonts w:ascii="맑은 고딕" w:eastAsia="맑은 고딕" w:hAnsi="맑은 고딕"/>
    </w:rPr>
  </w:style>
  <w:style w:type="paragraph" w:styleId="1">
    <w:name w:val="heading 1"/>
    <w:aliases w:val="l1,level 1 heading,level1,Attribute Heading 1,가.,1,Level 1,LEVEL1,_Kapitelüberschrift,H1,level1 + (영어) Times New Roman,(한글) 굴림,왼쪽:  0 cm,첫 줄:  0 cm,줄 간격: ... ...,Propo,Propo1,H11,Propo2,Propo11,H12,Propo3,Propo12,H13,Propo4,Propo13,H14,Propo5"/>
    <w:basedOn w:val="a6"/>
    <w:next w:val="-3"/>
    <w:link w:val="1Char"/>
    <w:qFormat/>
    <w:rsid w:val="009B4C47"/>
    <w:pPr>
      <w:keepNext/>
      <w:widowControl w:val="0"/>
      <w:numPr>
        <w:numId w:val="16"/>
      </w:numPr>
      <w:wordWrap w:val="0"/>
      <w:spacing w:before="240" w:after="240" w:line="240" w:lineRule="atLeast"/>
      <w:outlineLvl w:val="0"/>
    </w:pPr>
    <w:rPr>
      <w:rFonts w:ascii="휴먼옛체" w:hAnsi="Arial"/>
      <w:b/>
      <w:kern w:val="28"/>
      <w:sz w:val="28"/>
      <w:szCs w:val="24"/>
    </w:rPr>
  </w:style>
  <w:style w:type="paragraph" w:styleId="2">
    <w:name w:val="heading 2"/>
    <w:aliases w:val="2,Level 2,Attribute Heading 2,1).,LEVEL 2,l2,l 2,two,heading2,_Überschrift,H2,Heading 2 Hidden,Heading 2 Hidden1,heading 21,Heading 2 Hidden2,heading 22,Heading 2 Hidden3,heading 23,Heading 2 Hidden4,heading 24,Heading 2 Hidden5,heading 25,HD2"/>
    <w:basedOn w:val="a6"/>
    <w:next w:val="-3"/>
    <w:link w:val="2Char"/>
    <w:autoRedefine/>
    <w:qFormat/>
    <w:rsid w:val="00E4405B"/>
    <w:pPr>
      <w:keepNext/>
      <w:keepLines/>
      <w:numPr>
        <w:ilvl w:val="1"/>
        <w:numId w:val="16"/>
      </w:numPr>
      <w:overflowPunct w:val="0"/>
      <w:autoSpaceDE w:val="0"/>
      <w:autoSpaceDN w:val="0"/>
      <w:spacing w:before="240" w:after="120" w:line="240" w:lineRule="auto"/>
      <w:ind w:leftChars="-1" w:left="-2" w:rightChars="100" w:right="200" w:firstLine="2"/>
      <w:outlineLvl w:val="1"/>
    </w:pPr>
    <w:rPr>
      <w:rFonts w:cs="Tahoma"/>
      <w:b/>
      <w:color w:val="000000"/>
      <w:sz w:val="24"/>
    </w:rPr>
  </w:style>
  <w:style w:type="paragraph" w:styleId="31">
    <w:name w:val="heading 3"/>
    <w:aliases w:val="제목3-,[매뉴얼] 1.2.3 제목"/>
    <w:basedOn w:val="3"/>
    <w:next w:val="-3"/>
    <w:link w:val="3Char"/>
    <w:autoRedefine/>
    <w:qFormat/>
    <w:rsid w:val="00D11045"/>
    <w:pPr>
      <w:ind w:leftChars="100" w:left="400" w:hanging="400"/>
      <w:jc w:val="left"/>
      <w:outlineLvl w:val="2"/>
    </w:pPr>
  </w:style>
  <w:style w:type="paragraph" w:styleId="4">
    <w:name w:val="heading 4"/>
    <w:aliases w:val="4,l4,l 4,h4,level4,제목 1.1.1.1,참조제목,Attribute indented,Attribute indented1,Attribute indented2,Attribute indented11,Attribute indented3,Attribute indented12,Attribute indented4,Attribute indented13,제목4,[매뉴얼] 1.2.3.4 제목"/>
    <w:basedOn w:val="a6"/>
    <w:next w:val="-3"/>
    <w:link w:val="4Char"/>
    <w:qFormat/>
    <w:rsid w:val="00945029"/>
    <w:pPr>
      <w:keepNext/>
      <w:widowControl w:val="0"/>
      <w:numPr>
        <w:ilvl w:val="3"/>
        <w:numId w:val="16"/>
      </w:numPr>
      <w:wordWrap w:val="0"/>
      <w:spacing w:before="240" w:after="240" w:line="240" w:lineRule="atLeast"/>
      <w:ind w:leftChars="100" w:left="4460" w:rightChars="100" w:right="100"/>
      <w:outlineLvl w:val="3"/>
    </w:pPr>
    <w:rPr>
      <w:b/>
      <w:sz w:val="24"/>
    </w:rPr>
  </w:style>
  <w:style w:type="paragraph" w:styleId="5">
    <w:name w:val="heading 5"/>
    <w:aliases w:val="L5,가),제목5,h5,H5,제목1.1.1.1.1"/>
    <w:basedOn w:val="a6"/>
    <w:qFormat/>
    <w:rsid w:val="00A137AE"/>
    <w:pPr>
      <w:keepNext/>
      <w:widowControl w:val="0"/>
      <w:numPr>
        <w:ilvl w:val="4"/>
        <w:numId w:val="16"/>
      </w:numPr>
      <w:wordWrap w:val="0"/>
      <w:spacing w:before="240" w:after="240" w:line="240" w:lineRule="atLeast"/>
      <w:ind w:left="0"/>
      <w:outlineLvl w:val="4"/>
    </w:pPr>
    <w:rPr>
      <w:rFonts w:ascii="굴림체" w:eastAsia="굴림체" w:hAnsi="Arial"/>
      <w:b/>
      <w:sz w:val="24"/>
    </w:rPr>
  </w:style>
  <w:style w:type="paragraph" w:styleId="6">
    <w:name w:val="heading 6"/>
    <w:aliases w:val="(1)"/>
    <w:basedOn w:val="a6"/>
    <w:next w:val="-3"/>
    <w:qFormat/>
    <w:rsid w:val="00E557BF"/>
    <w:pPr>
      <w:keepNext/>
      <w:widowControl w:val="0"/>
      <w:numPr>
        <w:ilvl w:val="5"/>
        <w:numId w:val="16"/>
      </w:numPr>
      <w:wordWrap w:val="0"/>
      <w:outlineLvl w:val="5"/>
    </w:pPr>
    <w:rPr>
      <w:sz w:val="22"/>
    </w:rPr>
  </w:style>
  <w:style w:type="paragraph" w:styleId="7">
    <w:name w:val="heading 7"/>
    <w:aliases w:val="7,(가)"/>
    <w:basedOn w:val="a6"/>
    <w:link w:val="7Char"/>
    <w:qFormat/>
    <w:rsid w:val="00A137AE"/>
    <w:pPr>
      <w:keepNext/>
      <w:widowControl w:val="0"/>
      <w:numPr>
        <w:ilvl w:val="6"/>
        <w:numId w:val="16"/>
      </w:numPr>
      <w:wordWrap w:val="0"/>
      <w:outlineLvl w:val="6"/>
    </w:pPr>
    <w:rPr>
      <w:rFonts w:ascii="굴림체"/>
    </w:rPr>
  </w:style>
  <w:style w:type="paragraph" w:styleId="8">
    <w:name w:val="heading 8"/>
    <w:aliases w:val="8,[매뉴얼] - 블릿"/>
    <w:basedOn w:val="a6"/>
    <w:qFormat/>
    <w:rsid w:val="00A137AE"/>
    <w:pPr>
      <w:keepNext/>
      <w:widowControl w:val="0"/>
      <w:numPr>
        <w:ilvl w:val="7"/>
        <w:numId w:val="16"/>
      </w:numPr>
      <w:wordWrap w:val="0"/>
      <w:outlineLvl w:val="7"/>
    </w:pPr>
    <w:rPr>
      <w:rFonts w:ascii="굴림체"/>
    </w:rPr>
  </w:style>
  <w:style w:type="paragraph" w:styleId="9">
    <w:name w:val="heading 9"/>
    <w:aliases w:val="9,Level 9,Prelim"/>
    <w:basedOn w:val="a6"/>
    <w:qFormat/>
    <w:rsid w:val="00A137AE"/>
    <w:pPr>
      <w:keepNext/>
      <w:widowControl w:val="0"/>
      <w:numPr>
        <w:ilvl w:val="8"/>
        <w:numId w:val="16"/>
      </w:numPr>
      <w:wordWrap w:val="0"/>
      <w:outlineLvl w:val="8"/>
    </w:pPr>
    <w:rPr>
      <w:rFonts w:ascii="굴림체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-3">
    <w:name w:val="본문-텍스트"/>
    <w:basedOn w:val="a6"/>
    <w:rsid w:val="0040466C"/>
    <w:pPr>
      <w:ind w:leftChars="200" w:left="440"/>
    </w:pPr>
  </w:style>
  <w:style w:type="character" w:styleId="aa">
    <w:name w:val="Hyperlink"/>
    <w:basedOn w:val="a7"/>
    <w:uiPriority w:val="99"/>
    <w:rsid w:val="00A137AE"/>
    <w:rPr>
      <w:color w:val="0000FF"/>
      <w:u w:val="single"/>
    </w:rPr>
  </w:style>
  <w:style w:type="character" w:styleId="ab">
    <w:name w:val="page number"/>
    <w:basedOn w:val="a7"/>
    <w:semiHidden/>
    <w:rsid w:val="00A137AE"/>
  </w:style>
  <w:style w:type="paragraph" w:styleId="12">
    <w:name w:val="toc 1"/>
    <w:basedOn w:val="a6"/>
    <w:next w:val="a6"/>
    <w:uiPriority w:val="39"/>
    <w:rsid w:val="000D0B3A"/>
    <w:pPr>
      <w:tabs>
        <w:tab w:val="right" w:leader="dot" w:pos="9240"/>
      </w:tabs>
      <w:spacing w:before="120"/>
      <w:ind w:leftChars="50" w:left="50"/>
      <w:jc w:val="left"/>
    </w:pPr>
    <w:rPr>
      <w:rFonts w:cs="맑은 고딕"/>
      <w:b/>
      <w:caps/>
      <w:sz w:val="24"/>
      <w:szCs w:val="24"/>
    </w:rPr>
  </w:style>
  <w:style w:type="paragraph" w:styleId="21">
    <w:name w:val="toc 2"/>
    <w:basedOn w:val="a6"/>
    <w:next w:val="a6"/>
    <w:uiPriority w:val="39"/>
    <w:rsid w:val="000D0B3A"/>
    <w:pPr>
      <w:tabs>
        <w:tab w:val="right" w:leader="dot" w:pos="9240"/>
      </w:tabs>
      <w:ind w:leftChars="200" w:left="200"/>
      <w:jc w:val="left"/>
    </w:pPr>
    <w:rPr>
      <w:rFonts w:cs="맑은 고딕"/>
      <w:b/>
      <w:sz w:val="24"/>
      <w:szCs w:val="24"/>
    </w:rPr>
  </w:style>
  <w:style w:type="paragraph" w:styleId="32">
    <w:name w:val="toc 3"/>
    <w:basedOn w:val="a6"/>
    <w:next w:val="a6"/>
    <w:autoRedefine/>
    <w:uiPriority w:val="39"/>
    <w:rsid w:val="001C13D7"/>
    <w:pPr>
      <w:tabs>
        <w:tab w:val="left" w:pos="993"/>
        <w:tab w:val="right" w:leader="dot" w:pos="9240"/>
      </w:tabs>
      <w:snapToGrid w:val="0"/>
      <w:ind w:leftChars="300" w:left="660"/>
      <w:jc w:val="left"/>
    </w:pPr>
    <w:rPr>
      <w:rFonts w:cs="맑은 고딕"/>
      <w:b/>
      <w:szCs w:val="22"/>
    </w:rPr>
  </w:style>
  <w:style w:type="paragraph" w:customStyle="1" w:styleId="ac">
    <w:name w:val="표머리"/>
    <w:basedOn w:val="a6"/>
    <w:rsid w:val="00A137AE"/>
    <w:pPr>
      <w:jc w:val="center"/>
      <w:textAlignment w:val="center"/>
    </w:pPr>
    <w:rPr>
      <w:rFonts w:ascii="굴림체" w:eastAsia="굴림체"/>
      <w:b/>
    </w:rPr>
  </w:style>
  <w:style w:type="paragraph" w:styleId="41">
    <w:name w:val="toc 4"/>
    <w:basedOn w:val="a6"/>
    <w:next w:val="a6"/>
    <w:autoRedefine/>
    <w:uiPriority w:val="39"/>
    <w:rsid w:val="001C13D7"/>
    <w:pPr>
      <w:tabs>
        <w:tab w:val="left" w:pos="1276"/>
        <w:tab w:val="right" w:leader="dot" w:pos="9240"/>
      </w:tabs>
      <w:snapToGrid w:val="0"/>
      <w:ind w:leftChars="400" w:left="400"/>
    </w:pPr>
    <w:rPr>
      <w:rFonts w:cs="맑은 고딕"/>
      <w:b/>
      <w:szCs w:val="22"/>
    </w:rPr>
  </w:style>
  <w:style w:type="paragraph" w:styleId="ad">
    <w:name w:val="table of figures"/>
    <w:basedOn w:val="a6"/>
    <w:uiPriority w:val="99"/>
    <w:rsid w:val="00A137AE"/>
    <w:pPr>
      <w:tabs>
        <w:tab w:val="right" w:leader="dot" w:pos="9240"/>
      </w:tabs>
      <w:ind w:left="850" w:hanging="850"/>
    </w:pPr>
  </w:style>
  <w:style w:type="paragraph" w:styleId="ae">
    <w:name w:val="caption"/>
    <w:basedOn w:val="a6"/>
    <w:next w:val="a6"/>
    <w:qFormat/>
    <w:rsid w:val="007D29DE"/>
    <w:pPr>
      <w:widowControl w:val="0"/>
      <w:wordWrap w:val="0"/>
      <w:spacing w:after="240"/>
      <w:jc w:val="center"/>
    </w:pPr>
  </w:style>
  <w:style w:type="paragraph" w:customStyle="1" w:styleId="22">
    <w:name w:val="부록2"/>
    <w:basedOn w:val="a6"/>
    <w:rsid w:val="00A137AE"/>
    <w:pPr>
      <w:spacing w:before="240" w:after="240"/>
      <w:outlineLvl w:val="1"/>
    </w:pPr>
    <w:rPr>
      <w:b/>
      <w:sz w:val="24"/>
    </w:rPr>
  </w:style>
  <w:style w:type="paragraph" w:customStyle="1" w:styleId="33">
    <w:name w:val="부록3"/>
    <w:basedOn w:val="a6"/>
    <w:rsid w:val="00A137AE"/>
    <w:pPr>
      <w:spacing w:before="240" w:after="240"/>
      <w:outlineLvl w:val="2"/>
    </w:pPr>
    <w:rPr>
      <w:b/>
      <w:sz w:val="24"/>
    </w:rPr>
  </w:style>
  <w:style w:type="paragraph" w:styleId="50">
    <w:name w:val="toc 5"/>
    <w:basedOn w:val="a6"/>
    <w:next w:val="a6"/>
    <w:autoRedefine/>
    <w:uiPriority w:val="39"/>
    <w:rsid w:val="00A137AE"/>
    <w:pPr>
      <w:ind w:leftChars="800" w:left="800"/>
    </w:pPr>
  </w:style>
  <w:style w:type="paragraph" w:styleId="60">
    <w:name w:val="toc 6"/>
    <w:basedOn w:val="a6"/>
    <w:next w:val="a6"/>
    <w:autoRedefine/>
    <w:uiPriority w:val="39"/>
    <w:rsid w:val="00A137AE"/>
    <w:pPr>
      <w:ind w:leftChars="1000" w:left="2125"/>
    </w:pPr>
  </w:style>
  <w:style w:type="paragraph" w:styleId="70">
    <w:name w:val="toc 7"/>
    <w:basedOn w:val="a6"/>
    <w:next w:val="a6"/>
    <w:autoRedefine/>
    <w:uiPriority w:val="39"/>
    <w:rsid w:val="00A137AE"/>
    <w:pPr>
      <w:ind w:leftChars="1200" w:left="2550"/>
    </w:pPr>
  </w:style>
  <w:style w:type="paragraph" w:styleId="80">
    <w:name w:val="toc 8"/>
    <w:basedOn w:val="a6"/>
    <w:next w:val="a6"/>
    <w:autoRedefine/>
    <w:uiPriority w:val="39"/>
    <w:rsid w:val="00A137AE"/>
    <w:pPr>
      <w:ind w:leftChars="1400" w:left="2975"/>
    </w:pPr>
  </w:style>
  <w:style w:type="paragraph" w:styleId="90">
    <w:name w:val="toc 9"/>
    <w:basedOn w:val="a6"/>
    <w:next w:val="a6"/>
    <w:autoRedefine/>
    <w:uiPriority w:val="39"/>
    <w:rsid w:val="00A137AE"/>
    <w:pPr>
      <w:ind w:leftChars="1600" w:left="3400"/>
    </w:pPr>
  </w:style>
  <w:style w:type="paragraph" w:styleId="af">
    <w:name w:val="No Spacing"/>
    <w:link w:val="Char"/>
    <w:uiPriority w:val="1"/>
    <w:qFormat/>
    <w:rsid w:val="007A6663"/>
    <w:rPr>
      <w:rFonts w:ascii="맑은 고딕" w:eastAsia="맑은 고딕" w:hAnsi="맑은 고딕"/>
      <w:sz w:val="22"/>
      <w:szCs w:val="22"/>
    </w:rPr>
  </w:style>
  <w:style w:type="paragraph" w:styleId="af0">
    <w:name w:val="footnote text"/>
    <w:basedOn w:val="a6"/>
    <w:link w:val="Char0"/>
    <w:semiHidden/>
    <w:rsid w:val="00A137AE"/>
    <w:pPr>
      <w:snapToGrid w:val="0"/>
      <w:jc w:val="left"/>
    </w:pPr>
  </w:style>
  <w:style w:type="character" w:styleId="af1">
    <w:name w:val="footnote reference"/>
    <w:basedOn w:val="a7"/>
    <w:semiHidden/>
    <w:rsid w:val="00A137AE"/>
    <w:rPr>
      <w:vertAlign w:val="superscript"/>
    </w:rPr>
  </w:style>
  <w:style w:type="paragraph" w:styleId="af2">
    <w:name w:val="Document Map"/>
    <w:basedOn w:val="a6"/>
    <w:semiHidden/>
    <w:rsid w:val="00A137AE"/>
    <w:pPr>
      <w:shd w:val="clear" w:color="auto" w:fill="000080"/>
    </w:pPr>
    <w:rPr>
      <w:rFonts w:ascii="Arial" w:eastAsia="Dotum" w:hAnsi="Arial"/>
    </w:rPr>
  </w:style>
  <w:style w:type="paragraph" w:styleId="af3">
    <w:name w:val="Body Text"/>
    <w:basedOn w:val="a6"/>
    <w:semiHidden/>
    <w:rsid w:val="00A137AE"/>
    <w:pPr>
      <w:spacing w:after="180"/>
    </w:pPr>
  </w:style>
  <w:style w:type="character" w:customStyle="1" w:styleId="Char">
    <w:name w:val="간격 없음 Char"/>
    <w:basedOn w:val="a7"/>
    <w:link w:val="af"/>
    <w:uiPriority w:val="1"/>
    <w:rsid w:val="007A6663"/>
    <w:rPr>
      <w:rFonts w:ascii="맑은 고딕" w:eastAsia="맑은 고딕" w:hAnsi="맑은 고딕"/>
      <w:sz w:val="22"/>
      <w:szCs w:val="22"/>
      <w:lang w:val="en-US" w:eastAsia="ko-KR" w:bidi="ar-SA"/>
    </w:rPr>
  </w:style>
  <w:style w:type="paragraph" w:customStyle="1" w:styleId="13">
    <w:name w:val="부록1"/>
    <w:basedOn w:val="a6"/>
    <w:rsid w:val="00A137AE"/>
    <w:p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6"/>
    <w:autoRedefine/>
    <w:rsid w:val="00A137AE"/>
    <w:pPr>
      <w:jc w:val="center"/>
    </w:pPr>
    <w:rPr>
      <w:rFonts w:ascii="휴먼옛체" w:eastAsia="휴먼옛체"/>
      <w:bCs/>
      <w:sz w:val="36"/>
    </w:rPr>
  </w:style>
  <w:style w:type="paragraph" w:styleId="af4">
    <w:name w:val="header"/>
    <w:aliases w:val="header odd,header odd1,header odd2,header odd3,header odd4,header odd5,header odd6,header,header odd11,header odd21,header odd31,header odd41,header odd51,header odd61,THeader,Draft,Table header,도표(-),h"/>
    <w:basedOn w:val="a6"/>
    <w:rsid w:val="00A137AE"/>
    <w:pPr>
      <w:tabs>
        <w:tab w:val="center" w:pos="4252"/>
        <w:tab w:val="right" w:pos="8504"/>
      </w:tabs>
      <w:snapToGrid w:val="0"/>
    </w:pPr>
  </w:style>
  <w:style w:type="paragraph" w:customStyle="1" w:styleId="af5">
    <w:name w:val="표내부"/>
    <w:basedOn w:val="a6"/>
    <w:rsid w:val="00A137AE"/>
    <w:pPr>
      <w:shd w:val="clear" w:color="auto" w:fill="FFFFFF"/>
      <w:overflowPunct w:val="0"/>
      <w:autoSpaceDE w:val="0"/>
      <w:autoSpaceDN w:val="0"/>
      <w:spacing w:line="360" w:lineRule="atLeast"/>
      <w:jc w:val="center"/>
    </w:pPr>
    <w:rPr>
      <w:rFonts w:ascii="굴림체" w:eastAsia="굴림체" w:hAnsi="굴림체"/>
    </w:rPr>
  </w:style>
  <w:style w:type="paragraph" w:styleId="af6">
    <w:name w:val="footer"/>
    <w:basedOn w:val="a6"/>
    <w:link w:val="Char1"/>
    <w:uiPriority w:val="99"/>
    <w:rsid w:val="00A137AE"/>
    <w:pPr>
      <w:tabs>
        <w:tab w:val="center" w:pos="4252"/>
        <w:tab w:val="right" w:pos="8504"/>
      </w:tabs>
      <w:snapToGrid w:val="0"/>
    </w:pPr>
    <w:rPr>
      <w:sz w:val="18"/>
    </w:rPr>
  </w:style>
  <w:style w:type="paragraph" w:styleId="af7">
    <w:name w:val="Balloon Text"/>
    <w:basedOn w:val="a6"/>
    <w:link w:val="Char2"/>
    <w:uiPriority w:val="99"/>
    <w:semiHidden/>
    <w:unhideWhenUsed/>
    <w:rsid w:val="007A6663"/>
    <w:pPr>
      <w:spacing w:line="240" w:lineRule="auto"/>
    </w:pPr>
    <w:rPr>
      <w:sz w:val="18"/>
      <w:szCs w:val="18"/>
    </w:rPr>
  </w:style>
  <w:style w:type="paragraph" w:styleId="af8">
    <w:name w:val="List Bullet"/>
    <w:basedOn w:val="a6"/>
    <w:autoRedefine/>
    <w:semiHidden/>
    <w:rsid w:val="00A137AE"/>
    <w:pPr>
      <w:widowControl w:val="0"/>
      <w:tabs>
        <w:tab w:val="num" w:pos="1304"/>
      </w:tabs>
      <w:wordWrap w:val="0"/>
      <w:adjustRightInd/>
      <w:spacing w:line="240" w:lineRule="auto"/>
      <w:ind w:left="1304" w:hanging="425"/>
      <w:textAlignment w:val="auto"/>
    </w:pPr>
    <w:rPr>
      <w:rFonts w:ascii="Times New Roman"/>
      <w:kern w:val="2"/>
    </w:rPr>
  </w:style>
  <w:style w:type="paragraph" w:customStyle="1" w:styleId="Char3">
    <w:name w:val="표내부 Char"/>
    <w:basedOn w:val="a6"/>
    <w:rsid w:val="00A137AE"/>
    <w:pPr>
      <w:spacing w:line="360" w:lineRule="atLeast"/>
      <w:jc w:val="left"/>
    </w:pPr>
  </w:style>
  <w:style w:type="paragraph" w:customStyle="1" w:styleId="af9">
    <w:name w:val="글머리"/>
    <w:basedOn w:val="af8"/>
    <w:rsid w:val="00A137AE"/>
    <w:pPr>
      <w:tabs>
        <w:tab w:val="clear" w:pos="1304"/>
      </w:tabs>
      <w:ind w:left="0" w:firstLine="0"/>
    </w:pPr>
    <w:rPr>
      <w:rFonts w:hAnsi="BatangChe"/>
    </w:rPr>
  </w:style>
  <w:style w:type="paragraph" w:customStyle="1" w:styleId="afa">
    <w:name w:val="질문"/>
    <w:basedOn w:val="a6"/>
    <w:rsid w:val="00A137AE"/>
    <w:pPr>
      <w:keepNext/>
      <w:keepLines/>
      <w:widowControl w:val="0"/>
      <w:tabs>
        <w:tab w:val="num" w:pos="900"/>
      </w:tabs>
      <w:wordWrap w:val="0"/>
      <w:adjustRightInd/>
      <w:spacing w:line="240" w:lineRule="auto"/>
      <w:ind w:left="900" w:hanging="400"/>
      <w:textAlignment w:val="auto"/>
    </w:pPr>
    <w:rPr>
      <w:rFonts w:hAnsi="BatangChe"/>
      <w:kern w:val="2"/>
    </w:rPr>
  </w:style>
  <w:style w:type="paragraph" w:customStyle="1" w:styleId="-10">
    <w:name w:val="본문-1)"/>
    <w:aliases w:val="2),3)"/>
    <w:basedOn w:val="af9"/>
    <w:rsid w:val="00A137AE"/>
    <w:pPr>
      <w:numPr>
        <w:numId w:val="1"/>
      </w:numPr>
    </w:pPr>
    <w:rPr>
      <w:rFonts w:hAnsi="Times New Roman"/>
    </w:rPr>
  </w:style>
  <w:style w:type="character" w:customStyle="1" w:styleId="Char2">
    <w:name w:val="풍선 도움말 텍스트 Char"/>
    <w:basedOn w:val="a7"/>
    <w:link w:val="af7"/>
    <w:uiPriority w:val="99"/>
    <w:semiHidden/>
    <w:rsid w:val="007A6663"/>
    <w:rPr>
      <w:rFonts w:ascii="맑은 고딕" w:eastAsia="맑은 고딕" w:hAnsi="맑은 고딕" w:cs="Times New Roman"/>
      <w:sz w:val="18"/>
      <w:szCs w:val="18"/>
    </w:rPr>
  </w:style>
  <w:style w:type="paragraph" w:customStyle="1" w:styleId="-">
    <w:name w:val="본문-글머리표①"/>
    <w:basedOn w:val="a6"/>
    <w:rsid w:val="00A137AE"/>
    <w:pPr>
      <w:numPr>
        <w:numId w:val="3"/>
      </w:numPr>
    </w:pPr>
  </w:style>
  <w:style w:type="paragraph" w:customStyle="1" w:styleId="-2">
    <w:name w:val="본문-글머리표②"/>
    <w:basedOn w:val="-"/>
    <w:rsid w:val="00A137AE"/>
    <w:pPr>
      <w:numPr>
        <w:numId w:val="4"/>
      </w:numPr>
    </w:pPr>
  </w:style>
  <w:style w:type="paragraph" w:customStyle="1" w:styleId="-0">
    <w:name w:val="본문-글머리표③"/>
    <w:basedOn w:val="-2"/>
    <w:rsid w:val="00A137AE"/>
    <w:pPr>
      <w:numPr>
        <w:numId w:val="2"/>
      </w:numPr>
    </w:pPr>
  </w:style>
  <w:style w:type="paragraph" w:customStyle="1" w:styleId="a0">
    <w:name w:val="들여쓴 글머리표①"/>
    <w:basedOn w:val="-10"/>
    <w:rsid w:val="00A137AE"/>
    <w:pPr>
      <w:numPr>
        <w:numId w:val="5"/>
      </w:numPr>
    </w:pPr>
  </w:style>
  <w:style w:type="paragraph" w:customStyle="1" w:styleId="a">
    <w:name w:val="들여쓴 글머리표②"/>
    <w:basedOn w:val="a0"/>
    <w:rsid w:val="00A137AE"/>
    <w:pPr>
      <w:numPr>
        <w:numId w:val="6"/>
      </w:numPr>
    </w:pPr>
  </w:style>
  <w:style w:type="paragraph" w:customStyle="1" w:styleId="a3">
    <w:name w:val="들여쓴 글머리표③"/>
    <w:basedOn w:val="a"/>
    <w:rsid w:val="00A137AE"/>
    <w:pPr>
      <w:numPr>
        <w:numId w:val="7"/>
      </w:numPr>
    </w:pPr>
  </w:style>
  <w:style w:type="paragraph" w:customStyle="1" w:styleId="a4">
    <w:name w:val="표내부 글머리표①"/>
    <w:basedOn w:val="a6"/>
    <w:rsid w:val="00A137AE"/>
    <w:pPr>
      <w:numPr>
        <w:numId w:val="8"/>
      </w:num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/>
    </w:rPr>
  </w:style>
  <w:style w:type="paragraph" w:customStyle="1" w:styleId="a1">
    <w:name w:val="표내부 글머리표②"/>
    <w:basedOn w:val="a4"/>
    <w:rsid w:val="00A137AE"/>
    <w:pPr>
      <w:numPr>
        <w:numId w:val="9"/>
      </w:numPr>
    </w:pPr>
  </w:style>
  <w:style w:type="paragraph" w:customStyle="1" w:styleId="a2">
    <w:name w:val="표내부 글머리표③"/>
    <w:basedOn w:val="a1"/>
    <w:rsid w:val="00A137AE"/>
    <w:pPr>
      <w:numPr>
        <w:numId w:val="10"/>
      </w:numPr>
    </w:pPr>
  </w:style>
  <w:style w:type="table" w:styleId="afb">
    <w:name w:val="Table Grid"/>
    <w:basedOn w:val="a8"/>
    <w:uiPriority w:val="59"/>
    <w:rsid w:val="007A66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">
    <w:name w:val="Text"/>
    <w:basedOn w:val="a6"/>
    <w:rsid w:val="0087305C"/>
    <w:pPr>
      <w:keepLines/>
      <w:overflowPunct w:val="0"/>
      <w:autoSpaceDE w:val="0"/>
      <w:autoSpaceDN w:val="0"/>
      <w:spacing w:after="120" w:line="240" w:lineRule="auto"/>
      <w:ind w:left="1800" w:hanging="720"/>
      <w:jc w:val="left"/>
    </w:pPr>
    <w:rPr>
      <w:rFonts w:ascii="Arial" w:eastAsia="BatangChe" w:hAnsi="Arial"/>
    </w:rPr>
  </w:style>
  <w:style w:type="paragraph" w:customStyle="1" w:styleId="PE1">
    <w:name w:val="PE 제목1"/>
    <w:basedOn w:val="1"/>
    <w:next w:val="a6"/>
    <w:rsid w:val="004877F8"/>
    <w:pPr>
      <w:keepNext w:val="0"/>
      <w:keepLines/>
      <w:widowControl/>
      <w:numPr>
        <w:numId w:val="11"/>
      </w:numPr>
      <w:tabs>
        <w:tab w:val="clear" w:pos="800"/>
        <w:tab w:val="num" w:pos="425"/>
      </w:tabs>
      <w:wordWrap/>
      <w:overflowPunct w:val="0"/>
      <w:autoSpaceDE w:val="0"/>
      <w:autoSpaceDN w:val="0"/>
      <w:spacing w:line="360" w:lineRule="auto"/>
      <w:ind w:left="425" w:hanging="425"/>
      <w:jc w:val="left"/>
    </w:pPr>
    <w:rPr>
      <w:rFonts w:ascii="Arial" w:eastAsia="BatangChe"/>
      <w:kern w:val="0"/>
      <w:sz w:val="40"/>
      <w:szCs w:val="20"/>
      <w:lang w:val="en-GB"/>
    </w:rPr>
  </w:style>
  <w:style w:type="paragraph" w:customStyle="1" w:styleId="1-PE">
    <w:name w:val="제목1-PE"/>
    <w:basedOn w:val="1"/>
    <w:next w:val="a6"/>
    <w:rsid w:val="004877F8"/>
    <w:pPr>
      <w:keepNext w:val="0"/>
      <w:keepLines/>
      <w:widowControl/>
      <w:numPr>
        <w:numId w:val="0"/>
      </w:numPr>
      <w:tabs>
        <w:tab w:val="num" w:pos="800"/>
      </w:tabs>
      <w:overflowPunct w:val="0"/>
      <w:autoSpaceDE w:val="0"/>
      <w:autoSpaceDN w:val="0"/>
      <w:spacing w:line="360" w:lineRule="auto"/>
      <w:ind w:left="800" w:hanging="400"/>
      <w:jc w:val="left"/>
    </w:pPr>
    <w:rPr>
      <w:rFonts w:ascii="Arial" w:eastAsia="BatangChe"/>
      <w:b w:val="0"/>
      <w:kern w:val="0"/>
      <w:szCs w:val="20"/>
      <w:lang w:val="en-GB"/>
    </w:rPr>
  </w:style>
  <w:style w:type="paragraph" w:customStyle="1" w:styleId="14">
    <w:name w:val="본문1"/>
    <w:basedOn w:val="af3"/>
    <w:rsid w:val="004877F8"/>
    <w:pPr>
      <w:adjustRightInd/>
      <w:spacing w:before="72" w:after="60" w:line="264" w:lineRule="auto"/>
      <w:jc w:val="left"/>
      <w:textAlignment w:val="auto"/>
    </w:pPr>
    <w:rPr>
      <w:rFonts w:ascii="Arial" w:eastAsia="HY그래픽M" w:hAnsi="Arial" w:cs="Arial"/>
      <w:bCs/>
      <w:lang w:val="en-GB"/>
    </w:rPr>
  </w:style>
  <w:style w:type="character" w:customStyle="1" w:styleId="Char1">
    <w:name w:val="바닥글 Char"/>
    <w:basedOn w:val="a7"/>
    <w:link w:val="af6"/>
    <w:uiPriority w:val="99"/>
    <w:rsid w:val="009052F6"/>
    <w:rPr>
      <w:rFonts w:eastAsia="굴림체"/>
      <w:sz w:val="18"/>
    </w:rPr>
  </w:style>
  <w:style w:type="paragraph" w:customStyle="1" w:styleId="blankpage">
    <w:name w:val="blank page"/>
    <w:basedOn w:val="a6"/>
    <w:rsid w:val="00126A5E"/>
    <w:pPr>
      <w:keepNext/>
      <w:pageBreakBefore/>
      <w:widowControl w:val="0"/>
      <w:overflowPunct w:val="0"/>
      <w:autoSpaceDE w:val="0"/>
      <w:autoSpaceDN w:val="0"/>
      <w:spacing w:before="5500" w:after="5500" w:line="240" w:lineRule="auto"/>
      <w:jc w:val="center"/>
    </w:pPr>
    <w:rPr>
      <w:rFonts w:ascii="Book Antiqua" w:eastAsia="BatangChe" w:hAnsi="Book Antiqua"/>
    </w:rPr>
  </w:style>
  <w:style w:type="paragraph" w:styleId="afc">
    <w:name w:val="Body Text Indent"/>
    <w:basedOn w:val="a6"/>
    <w:link w:val="Char4"/>
    <w:uiPriority w:val="99"/>
    <w:semiHidden/>
    <w:unhideWhenUsed/>
    <w:rsid w:val="0021104D"/>
    <w:pPr>
      <w:spacing w:after="180"/>
      <w:ind w:leftChars="400" w:left="851"/>
    </w:pPr>
  </w:style>
  <w:style w:type="character" w:customStyle="1" w:styleId="Char4">
    <w:name w:val="본문 들여쓰기 Char"/>
    <w:basedOn w:val="a7"/>
    <w:link w:val="afc"/>
    <w:uiPriority w:val="99"/>
    <w:semiHidden/>
    <w:rsid w:val="0021104D"/>
    <w:rPr>
      <w:rFonts w:eastAsia="굴림체"/>
      <w:sz w:val="22"/>
    </w:rPr>
  </w:style>
  <w:style w:type="paragraph" w:styleId="23">
    <w:name w:val="Body Text First Indent 2"/>
    <w:basedOn w:val="afc"/>
    <w:link w:val="2Char0"/>
    <w:rsid w:val="0021104D"/>
    <w:pPr>
      <w:overflowPunct w:val="0"/>
      <w:autoSpaceDE w:val="0"/>
      <w:autoSpaceDN w:val="0"/>
      <w:spacing w:line="240" w:lineRule="auto"/>
      <w:ind w:firstLineChars="100" w:firstLine="210"/>
      <w:jc w:val="left"/>
    </w:pPr>
    <w:rPr>
      <w:rFonts w:ascii="Book Antiqua" w:eastAsia="BatangChe" w:hAnsi="Book Antiqua"/>
    </w:rPr>
  </w:style>
  <w:style w:type="character" w:customStyle="1" w:styleId="2Char0">
    <w:name w:val="본문 첫 줄 들여쓰기 2 Char"/>
    <w:basedOn w:val="Char4"/>
    <w:link w:val="23"/>
    <w:rsid w:val="0021104D"/>
    <w:rPr>
      <w:rFonts w:ascii="Book Antiqua" w:eastAsia="굴림체" w:hAnsi="Book Antiqua"/>
      <w:sz w:val="22"/>
    </w:rPr>
  </w:style>
  <w:style w:type="paragraph" w:customStyle="1" w:styleId="24">
    <w:name w:val="본문2"/>
    <w:basedOn w:val="a6"/>
    <w:rsid w:val="00A05246"/>
    <w:pPr>
      <w:keepLines/>
      <w:overflowPunct w:val="0"/>
      <w:autoSpaceDE w:val="0"/>
      <w:autoSpaceDN w:val="0"/>
      <w:spacing w:after="120" w:line="240" w:lineRule="auto"/>
      <w:ind w:left="450"/>
      <w:jc w:val="left"/>
    </w:pPr>
    <w:rPr>
      <w:rFonts w:ascii="Arial" w:eastAsia="BatangChe" w:hAnsi="Arial"/>
    </w:rPr>
  </w:style>
  <w:style w:type="paragraph" w:customStyle="1" w:styleId="TableText">
    <w:name w:val="Table Text"/>
    <w:basedOn w:val="a6"/>
    <w:rsid w:val="00D42C54"/>
    <w:pPr>
      <w:overflowPunct w:val="0"/>
      <w:autoSpaceDE w:val="0"/>
      <w:autoSpaceDN w:val="0"/>
      <w:spacing w:after="60" w:line="240" w:lineRule="auto"/>
      <w:jc w:val="left"/>
    </w:pPr>
    <w:rPr>
      <w:rFonts w:ascii="Book Antiqua" w:eastAsia="BatangChe" w:hAnsi="Book Antiqua"/>
    </w:rPr>
  </w:style>
  <w:style w:type="paragraph" w:customStyle="1" w:styleId="10">
    <w:name w:val="스타일1"/>
    <w:basedOn w:val="a6"/>
    <w:rsid w:val="0079282B"/>
    <w:pPr>
      <w:numPr>
        <w:numId w:val="12"/>
      </w:numPr>
      <w:spacing w:before="240" w:after="240"/>
      <w:ind w:left="403" w:hanging="403"/>
    </w:pPr>
    <w:rPr>
      <w:b/>
      <w:szCs w:val="24"/>
    </w:rPr>
  </w:style>
  <w:style w:type="paragraph" w:styleId="25">
    <w:name w:val="Body Text 2"/>
    <w:basedOn w:val="a6"/>
    <w:link w:val="2Char1"/>
    <w:unhideWhenUsed/>
    <w:rsid w:val="00DB7EE1"/>
    <w:pPr>
      <w:spacing w:after="180" w:line="480" w:lineRule="auto"/>
    </w:pPr>
  </w:style>
  <w:style w:type="character" w:customStyle="1" w:styleId="2Char1">
    <w:name w:val="본문 2 Char"/>
    <w:basedOn w:val="a7"/>
    <w:link w:val="25"/>
    <w:uiPriority w:val="99"/>
    <w:semiHidden/>
    <w:rsid w:val="00DB7EE1"/>
    <w:rPr>
      <w:rFonts w:eastAsia="맑은 고딕"/>
      <w:sz w:val="22"/>
    </w:rPr>
  </w:style>
  <w:style w:type="paragraph" w:styleId="TOC">
    <w:name w:val="TOC Heading"/>
    <w:basedOn w:val="1"/>
    <w:next w:val="a6"/>
    <w:uiPriority w:val="39"/>
    <w:qFormat/>
    <w:rsid w:val="00D778CD"/>
    <w:pPr>
      <w:keepLines/>
      <w:widowControl/>
      <w:numPr>
        <w:numId w:val="0"/>
      </w:numPr>
      <w:wordWrap/>
      <w:adjustRightInd/>
      <w:spacing w:before="480" w:after="0" w:line="276" w:lineRule="auto"/>
      <w:jc w:val="left"/>
      <w:textAlignment w:val="auto"/>
      <w:outlineLvl w:val="9"/>
    </w:pPr>
    <w:rPr>
      <w:rFonts w:ascii="맑은 고딕" w:hAnsi="맑은 고딕"/>
      <w:b w:val="0"/>
      <w:bCs/>
      <w:color w:val="365F91"/>
      <w:kern w:val="0"/>
      <w:szCs w:val="28"/>
    </w:rPr>
  </w:style>
  <w:style w:type="paragraph" w:styleId="34">
    <w:name w:val="Body Text 3"/>
    <w:basedOn w:val="a6"/>
    <w:link w:val="3Char0"/>
    <w:unhideWhenUsed/>
    <w:rsid w:val="005D0C91"/>
    <w:pPr>
      <w:spacing w:after="180"/>
    </w:pPr>
    <w:rPr>
      <w:sz w:val="16"/>
      <w:szCs w:val="16"/>
    </w:rPr>
  </w:style>
  <w:style w:type="character" w:customStyle="1" w:styleId="3Char0">
    <w:name w:val="본문 3 Char"/>
    <w:basedOn w:val="a7"/>
    <w:link w:val="34"/>
    <w:uiPriority w:val="99"/>
    <w:semiHidden/>
    <w:rsid w:val="005D0C91"/>
    <w:rPr>
      <w:rFonts w:eastAsia="맑은 고딕"/>
      <w:sz w:val="16"/>
      <w:szCs w:val="16"/>
    </w:rPr>
  </w:style>
  <w:style w:type="paragraph" w:styleId="35">
    <w:name w:val="Body Text Indent 3"/>
    <w:basedOn w:val="a6"/>
    <w:link w:val="3Char1"/>
    <w:uiPriority w:val="99"/>
    <w:semiHidden/>
    <w:unhideWhenUsed/>
    <w:rsid w:val="005D0C91"/>
    <w:pPr>
      <w:spacing w:after="180"/>
      <w:ind w:leftChars="400" w:left="851"/>
    </w:pPr>
    <w:rPr>
      <w:sz w:val="16"/>
      <w:szCs w:val="16"/>
    </w:rPr>
  </w:style>
  <w:style w:type="character" w:customStyle="1" w:styleId="3Char1">
    <w:name w:val="본문 들여쓰기 3 Char"/>
    <w:basedOn w:val="a7"/>
    <w:link w:val="35"/>
    <w:uiPriority w:val="99"/>
    <w:semiHidden/>
    <w:rsid w:val="005D0C91"/>
    <w:rPr>
      <w:rFonts w:eastAsia="맑은 고딕"/>
      <w:sz w:val="16"/>
      <w:szCs w:val="16"/>
    </w:rPr>
  </w:style>
  <w:style w:type="paragraph" w:customStyle="1" w:styleId="Indent2">
    <w:name w:val="Indent2"/>
    <w:basedOn w:val="a6"/>
    <w:next w:val="a6"/>
    <w:rsid w:val="005D0C91"/>
    <w:pPr>
      <w:overflowPunct w:val="0"/>
      <w:autoSpaceDE w:val="0"/>
      <w:autoSpaceDN w:val="0"/>
      <w:spacing w:before="120" w:line="240" w:lineRule="auto"/>
      <w:jc w:val="left"/>
    </w:pPr>
    <w:rPr>
      <w:rFonts w:ascii="Book Antiqua" w:eastAsia="Gulim" w:hAnsi="Book Antiqua"/>
      <w:color w:val="000000"/>
    </w:rPr>
  </w:style>
  <w:style w:type="paragraph" w:styleId="15">
    <w:name w:val="index 1"/>
    <w:basedOn w:val="a6"/>
    <w:next w:val="a6"/>
    <w:autoRedefine/>
    <w:uiPriority w:val="99"/>
    <w:semiHidden/>
    <w:unhideWhenUsed/>
    <w:rsid w:val="005D0C91"/>
    <w:pPr>
      <w:ind w:leftChars="200" w:left="200" w:hangingChars="200" w:hanging="2000"/>
    </w:pPr>
  </w:style>
  <w:style w:type="paragraph" w:styleId="afd">
    <w:name w:val="index heading"/>
    <w:basedOn w:val="a6"/>
    <w:next w:val="15"/>
    <w:semiHidden/>
    <w:rsid w:val="005D0C91"/>
    <w:pPr>
      <w:overflowPunct w:val="0"/>
      <w:autoSpaceDE w:val="0"/>
      <w:autoSpaceDN w:val="0"/>
      <w:spacing w:line="240" w:lineRule="auto"/>
      <w:jc w:val="left"/>
    </w:pPr>
    <w:rPr>
      <w:rFonts w:ascii="Book Antiqua" w:eastAsia="Gulim" w:hAnsi="Book Antiqua"/>
    </w:rPr>
  </w:style>
  <w:style w:type="paragraph" w:styleId="afe">
    <w:name w:val="Normal (Web)"/>
    <w:basedOn w:val="a6"/>
    <w:uiPriority w:val="99"/>
    <w:rsid w:val="005D0C91"/>
    <w:pPr>
      <w:adjustRightInd/>
      <w:spacing w:before="100" w:beforeAutospacing="1" w:after="100" w:afterAutospacing="1" w:line="240" w:lineRule="auto"/>
      <w:jc w:val="left"/>
      <w:textAlignment w:val="auto"/>
    </w:pPr>
    <w:rPr>
      <w:rFonts w:eastAsia="Times New Roman"/>
      <w:sz w:val="24"/>
      <w:szCs w:val="24"/>
      <w:lang w:eastAsia="en-US"/>
    </w:rPr>
  </w:style>
  <w:style w:type="paragraph" w:customStyle="1" w:styleId="20">
    <w:name w:val="자료 나열 2"/>
    <w:basedOn w:val="a6"/>
    <w:rsid w:val="005D0C91"/>
    <w:pPr>
      <w:widowControl w:val="0"/>
      <w:numPr>
        <w:numId w:val="13"/>
      </w:numPr>
      <w:wordWrap w:val="0"/>
      <w:autoSpaceDE w:val="0"/>
      <w:autoSpaceDN w:val="0"/>
      <w:adjustRightInd/>
      <w:spacing w:line="240" w:lineRule="auto"/>
      <w:textAlignment w:val="auto"/>
    </w:pPr>
    <w:rPr>
      <w:rFonts w:eastAsia="Gulim"/>
      <w:kern w:val="2"/>
      <w:szCs w:val="24"/>
    </w:rPr>
  </w:style>
  <w:style w:type="paragraph" w:customStyle="1" w:styleId="11">
    <w:name w:val="유형1"/>
    <w:basedOn w:val="a6"/>
    <w:rsid w:val="001C70D1"/>
    <w:pPr>
      <w:numPr>
        <w:ilvl w:val="1"/>
        <w:numId w:val="14"/>
      </w:numPr>
      <w:overflowPunct w:val="0"/>
      <w:autoSpaceDE w:val="0"/>
      <w:autoSpaceDN w:val="0"/>
      <w:spacing w:before="120" w:line="240" w:lineRule="auto"/>
      <w:jc w:val="left"/>
    </w:pPr>
    <w:rPr>
      <w:rFonts w:eastAsia="Gulim"/>
    </w:rPr>
  </w:style>
  <w:style w:type="paragraph" w:styleId="aff">
    <w:name w:val="Normal Indent"/>
    <w:basedOn w:val="a6"/>
    <w:rsid w:val="001C70D1"/>
    <w:pPr>
      <w:widowControl w:val="0"/>
      <w:wordWrap w:val="0"/>
      <w:adjustRightInd/>
      <w:spacing w:line="240" w:lineRule="auto"/>
      <w:ind w:left="454"/>
      <w:textAlignment w:val="auto"/>
    </w:pPr>
    <w:rPr>
      <w:rFonts w:ascii="Arial" w:eastAsia="굴림체" w:hAnsi="Arial"/>
      <w:kern w:val="2"/>
    </w:rPr>
  </w:style>
  <w:style w:type="paragraph" w:customStyle="1" w:styleId="m123">
    <w:name w:val="m_1)2)3) 목록"/>
    <w:basedOn w:val="a6"/>
    <w:link w:val="m123Char"/>
    <w:rsid w:val="00BB7C71"/>
    <w:pPr>
      <w:numPr>
        <w:numId w:val="15"/>
      </w:numPr>
      <w:adjustRightInd/>
      <w:spacing w:after="240" w:line="240" w:lineRule="auto"/>
      <w:jc w:val="left"/>
      <w:textAlignment w:val="auto"/>
    </w:pPr>
    <w:rPr>
      <w:rFonts w:ascii="Tahoma" w:eastAsia="새굴림" w:hAnsi="Tahoma"/>
      <w:lang w:val="en-GB"/>
    </w:rPr>
  </w:style>
  <w:style w:type="character" w:customStyle="1" w:styleId="m123Char">
    <w:name w:val="m_1)2)3) 목록 Char"/>
    <w:basedOn w:val="a7"/>
    <w:link w:val="m123"/>
    <w:rsid w:val="00BB7C71"/>
    <w:rPr>
      <w:rFonts w:ascii="Tahoma" w:eastAsia="새굴림" w:hAnsi="Tahoma"/>
      <w:lang w:val="en-GB"/>
    </w:rPr>
  </w:style>
  <w:style w:type="paragraph" w:styleId="aff0">
    <w:name w:val="List Paragraph"/>
    <w:aliases w:val="[매뉴얼] 동그라미 블릿"/>
    <w:basedOn w:val="a6"/>
    <w:link w:val="Char5"/>
    <w:uiPriority w:val="34"/>
    <w:qFormat/>
    <w:rsid w:val="00FB1DFB"/>
    <w:pPr>
      <w:widowControl w:val="0"/>
      <w:wordWrap w:val="0"/>
      <w:autoSpaceDE w:val="0"/>
      <w:autoSpaceDN w:val="0"/>
      <w:adjustRightInd/>
      <w:spacing w:line="240" w:lineRule="auto"/>
      <w:ind w:leftChars="400" w:left="800"/>
      <w:textAlignment w:val="auto"/>
    </w:pPr>
    <w:rPr>
      <w:kern w:val="2"/>
      <w:szCs w:val="22"/>
    </w:rPr>
  </w:style>
  <w:style w:type="character" w:customStyle="1" w:styleId="2Char">
    <w:name w:val="제목 2 Char"/>
    <w:aliases w:val="2 Char,Level 2 Char,Attribute Heading 2 Char,1). Char,LEVEL 2 Char,l2 Char,l 2 Char,two Char,heading2 Char,_Überschrift Char,H2 Char,Heading 2 Hidden Char,Heading 2 Hidden1 Char,heading 21 Char,Heading 2 Hidden2 Char,heading 22 Char,HD2 Char"/>
    <w:basedOn w:val="a7"/>
    <w:link w:val="2"/>
    <w:rsid w:val="00E4405B"/>
    <w:rPr>
      <w:rFonts w:ascii="맑은 고딕" w:eastAsia="맑은 고딕" w:hAnsi="맑은 고딕" w:cs="Tahoma"/>
      <w:b/>
      <w:color w:val="000000"/>
      <w:sz w:val="24"/>
    </w:rPr>
  </w:style>
  <w:style w:type="paragraph" w:customStyle="1" w:styleId="7-1">
    <w:name w:val="7-1"/>
    <w:basedOn w:val="7"/>
    <w:link w:val="7-1Char"/>
    <w:rsid w:val="00CF6AB0"/>
  </w:style>
  <w:style w:type="paragraph" w:customStyle="1" w:styleId="30">
    <w:name w:val="3 기호"/>
    <w:basedOn w:val="31"/>
    <w:next w:val="-3"/>
    <w:link w:val="3Char2"/>
    <w:qFormat/>
    <w:rsid w:val="001C13D7"/>
    <w:pPr>
      <w:numPr>
        <w:ilvl w:val="0"/>
        <w:numId w:val="17"/>
      </w:numPr>
      <w:ind w:left="709" w:right="100" w:hanging="709"/>
      <w:outlineLvl w:val="3"/>
    </w:pPr>
  </w:style>
  <w:style w:type="character" w:customStyle="1" w:styleId="7Char">
    <w:name w:val="제목 7 Char"/>
    <w:aliases w:val="7 Char,(가) Char"/>
    <w:basedOn w:val="a7"/>
    <w:link w:val="7"/>
    <w:rsid w:val="00CF6AB0"/>
    <w:rPr>
      <w:rFonts w:ascii="굴림체" w:eastAsia="맑은 고딕" w:hAnsi="맑은 고딕"/>
    </w:rPr>
  </w:style>
  <w:style w:type="character" w:customStyle="1" w:styleId="7-1Char">
    <w:name w:val="7-1 Char"/>
    <w:basedOn w:val="7Char"/>
    <w:link w:val="7-1"/>
    <w:rsid w:val="00CF6AB0"/>
    <w:rPr>
      <w:rFonts w:ascii="굴림체" w:eastAsia="맑은 고딕" w:hAnsi="맑은 고딕"/>
    </w:rPr>
  </w:style>
  <w:style w:type="paragraph" w:customStyle="1" w:styleId="3">
    <w:name w:val="제목3"/>
    <w:basedOn w:val="2"/>
    <w:link w:val="3Char3"/>
    <w:rsid w:val="00FC4C11"/>
    <w:pPr>
      <w:numPr>
        <w:ilvl w:val="2"/>
      </w:numPr>
      <w:ind w:leftChars="0" w:left="0"/>
    </w:pPr>
  </w:style>
  <w:style w:type="character" w:customStyle="1" w:styleId="3Char">
    <w:name w:val="제목 3 Char"/>
    <w:aliases w:val="제목3- Char,[매뉴얼] 1.2.3 제목 Char"/>
    <w:basedOn w:val="a7"/>
    <w:link w:val="31"/>
    <w:rsid w:val="00D11045"/>
    <w:rPr>
      <w:rFonts w:ascii="맑은 고딕" w:eastAsia="맑은 고딕" w:hAnsi="맑은 고딕" w:cs="Tahoma"/>
      <w:b/>
      <w:color w:val="000000"/>
      <w:sz w:val="24"/>
    </w:rPr>
  </w:style>
  <w:style w:type="character" w:customStyle="1" w:styleId="3Char2">
    <w:name w:val="3 기호 Char"/>
    <w:basedOn w:val="3Char"/>
    <w:link w:val="30"/>
    <w:rsid w:val="001C13D7"/>
    <w:rPr>
      <w:rFonts w:ascii="맑은 고딕" w:eastAsia="맑은 고딕" w:hAnsi="맑은 고딕" w:cs="Tahoma"/>
      <w:b/>
      <w:color w:val="000000"/>
      <w:sz w:val="24"/>
    </w:rPr>
  </w:style>
  <w:style w:type="table" w:customStyle="1" w:styleId="-11">
    <w:name w:val="밝은 목록 - 강조색 11"/>
    <w:basedOn w:val="a8"/>
    <w:uiPriority w:val="61"/>
    <w:rsid w:val="00865CF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tblPr/>
      <w:tcPr>
        <w:shd w:val="clear" w:color="auto" w:fill="C6D9F1"/>
      </w:tcPr>
    </w:tblStylePr>
  </w:style>
  <w:style w:type="character" w:customStyle="1" w:styleId="3Char3">
    <w:name w:val="제목3 Char"/>
    <w:basedOn w:val="2Char"/>
    <w:link w:val="3"/>
    <w:rsid w:val="00FC4C11"/>
    <w:rPr>
      <w:rFonts w:ascii="맑은 고딕" w:eastAsia="맑은 고딕" w:hAnsi="맑은 고딕" w:cs="Tahoma"/>
      <w:b/>
      <w:color w:val="000000"/>
      <w:sz w:val="24"/>
    </w:rPr>
  </w:style>
  <w:style w:type="table" w:customStyle="1" w:styleId="16">
    <w:name w:val="옅은 음영1"/>
    <w:basedOn w:val="a8"/>
    <w:uiPriority w:val="60"/>
    <w:rsid w:val="006E6597"/>
    <w:rPr>
      <w:rFonts w:eastAsia="맑은 고딕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30">
    <w:name w:val="Light Shading Accent 3"/>
    <w:basedOn w:val="a8"/>
    <w:uiPriority w:val="60"/>
    <w:rsid w:val="00FA71B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1-11">
    <w:name w:val="중간 음영 1 - 강조색 11"/>
    <w:basedOn w:val="a8"/>
    <w:uiPriority w:val="63"/>
    <w:rsid w:val="00865CF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shd w:val="clear" w:color="auto" w:fill="FFFFFF"/>
      </w:tcPr>
    </w:tblStylePr>
  </w:style>
  <w:style w:type="table" w:styleId="-20">
    <w:name w:val="Light List Accent 2"/>
    <w:basedOn w:val="a8"/>
    <w:uiPriority w:val="61"/>
    <w:rsid w:val="00B20E3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ff1">
    <w:name w:val="Strong"/>
    <w:uiPriority w:val="22"/>
    <w:qFormat/>
    <w:rsid w:val="00FC133B"/>
    <w:rPr>
      <w:b/>
      <w:bCs/>
    </w:rPr>
  </w:style>
  <w:style w:type="paragraph" w:styleId="40">
    <w:name w:val="List Number 4"/>
    <w:basedOn w:val="a6"/>
    <w:rsid w:val="00FC133B"/>
    <w:pPr>
      <w:widowControl w:val="0"/>
      <w:numPr>
        <w:numId w:val="18"/>
      </w:numPr>
      <w:tabs>
        <w:tab w:val="num" w:pos="1440"/>
      </w:tabs>
      <w:adjustRightInd/>
      <w:spacing w:before="26" w:after="240" w:line="240" w:lineRule="atLeast"/>
      <w:ind w:left="1440" w:right="115"/>
      <w:jc w:val="left"/>
      <w:textAlignment w:val="auto"/>
    </w:pPr>
    <w:rPr>
      <w:rFonts w:ascii="Arial" w:eastAsia="바탕" w:hAnsi="Arial"/>
      <w:lang w:eastAsia="en-US"/>
    </w:rPr>
  </w:style>
  <w:style w:type="paragraph" w:styleId="HTML">
    <w:name w:val="HTML Preformatted"/>
    <w:basedOn w:val="a6"/>
    <w:link w:val="HTMLChar"/>
    <w:uiPriority w:val="99"/>
    <w:unhideWhenUsed/>
    <w:rsid w:val="00FC1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88" w:lineRule="atLeast"/>
      <w:jc w:val="left"/>
      <w:textAlignment w:val="auto"/>
    </w:pPr>
    <w:rPr>
      <w:rFonts w:ascii="Lucida Console" w:eastAsia="굴림체" w:hAnsi="Lucida Console" w:cs="굴림체"/>
      <w:sz w:val="22"/>
      <w:szCs w:val="22"/>
    </w:rPr>
  </w:style>
  <w:style w:type="character" w:customStyle="1" w:styleId="HTMLChar">
    <w:name w:val="미리 서식이 지정된 HTML Char"/>
    <w:basedOn w:val="a7"/>
    <w:link w:val="HTML"/>
    <w:uiPriority w:val="99"/>
    <w:rsid w:val="00FC133B"/>
    <w:rPr>
      <w:rFonts w:ascii="Lucida Console" w:eastAsia="굴림체" w:hAnsi="Lucida Console" w:cs="굴림체"/>
      <w:sz w:val="22"/>
      <w:szCs w:val="22"/>
    </w:rPr>
  </w:style>
  <w:style w:type="character" w:customStyle="1" w:styleId="apple-converted-space">
    <w:name w:val="apple-converted-space"/>
    <w:basedOn w:val="a7"/>
    <w:rsid w:val="00FC133B"/>
  </w:style>
  <w:style w:type="character" w:styleId="HTML0">
    <w:name w:val="HTML Code"/>
    <w:basedOn w:val="a7"/>
    <w:uiPriority w:val="99"/>
    <w:unhideWhenUsed/>
    <w:rsid w:val="00FC133B"/>
    <w:rPr>
      <w:rFonts w:ascii="굴림체" w:eastAsia="굴림체" w:hAnsi="굴림체" w:cs="굴림체"/>
      <w:sz w:val="24"/>
      <w:szCs w:val="24"/>
    </w:rPr>
  </w:style>
  <w:style w:type="table" w:customStyle="1" w:styleId="-12">
    <w:name w:val="밝은 목록 - 강조색 12"/>
    <w:basedOn w:val="a8"/>
    <w:uiPriority w:val="61"/>
    <w:rsid w:val="00FD194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2">
    <w:name w:val="Subtitle"/>
    <w:basedOn w:val="a6"/>
    <w:next w:val="a6"/>
    <w:link w:val="Char6"/>
    <w:uiPriority w:val="11"/>
    <w:qFormat/>
    <w:rsid w:val="00E17D19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6">
    <w:name w:val="부제 Char"/>
    <w:basedOn w:val="a7"/>
    <w:link w:val="aff2"/>
    <w:uiPriority w:val="11"/>
    <w:rsid w:val="00E17D19"/>
    <w:rPr>
      <w:rFonts w:asciiTheme="majorHAnsi" w:eastAsiaTheme="majorEastAsia" w:hAnsiTheme="majorHAnsi" w:cstheme="majorBidi"/>
      <w:sz w:val="24"/>
      <w:szCs w:val="24"/>
    </w:rPr>
  </w:style>
  <w:style w:type="paragraph" w:styleId="aff3">
    <w:name w:val="Title"/>
    <w:basedOn w:val="a6"/>
    <w:next w:val="a6"/>
    <w:link w:val="Char7"/>
    <w:uiPriority w:val="10"/>
    <w:qFormat/>
    <w:rsid w:val="00BF318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7">
    <w:name w:val="제목 Char"/>
    <w:basedOn w:val="a7"/>
    <w:link w:val="aff3"/>
    <w:uiPriority w:val="10"/>
    <w:rsid w:val="00BF318F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1-12">
    <w:name w:val="중간 음영 1 - 강조색 12"/>
    <w:basedOn w:val="a8"/>
    <w:uiPriority w:val="63"/>
    <w:rsid w:val="002900C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">
    <w:name w:val="밝은 목록 - 강조색 13"/>
    <w:basedOn w:val="a8"/>
    <w:uiPriority w:val="61"/>
    <w:rsid w:val="00DD7D7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7">
    <w:name w:val="밝은 목록1"/>
    <w:basedOn w:val="a8"/>
    <w:uiPriority w:val="61"/>
    <w:rsid w:val="00DD7D7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4Char">
    <w:name w:val="제목 4 Char"/>
    <w:aliases w:val="4 Char,l4 Char,l 4 Char,h4 Char,level4 Char,제목 1.1.1.1 Char,참조제목 Char,Attribute indented Char,Attribute indented1 Char,Attribute indented2 Char,Attribute indented11 Char,Attribute indented3 Char,Attribute indented12 Char,제목4 Char"/>
    <w:basedOn w:val="a7"/>
    <w:link w:val="4"/>
    <w:rsid w:val="00DA76DC"/>
    <w:rPr>
      <w:rFonts w:ascii="맑은 고딕" w:eastAsia="맑은 고딕" w:hAnsi="맑은 고딕"/>
      <w:b/>
      <w:sz w:val="24"/>
    </w:rPr>
  </w:style>
  <w:style w:type="paragraph" w:customStyle="1" w:styleId="-1">
    <w:name w:val="[매뉴얼용] - 블릿"/>
    <w:basedOn w:val="a6"/>
    <w:link w:val="-Char"/>
    <w:autoRedefine/>
    <w:qFormat/>
    <w:rsid w:val="009F01FD"/>
    <w:pPr>
      <w:numPr>
        <w:numId w:val="28"/>
      </w:numPr>
    </w:pPr>
    <w:rPr>
      <w:sz w:val="18"/>
      <w:szCs w:val="18"/>
    </w:rPr>
  </w:style>
  <w:style w:type="paragraph" w:customStyle="1" w:styleId="a5">
    <w:name w:val="[매뉴얼용] 동그라미 블릿"/>
    <w:basedOn w:val="aff0"/>
    <w:link w:val="Char8"/>
    <w:autoRedefine/>
    <w:qFormat/>
    <w:rsid w:val="00FD4B58"/>
    <w:pPr>
      <w:numPr>
        <w:numId w:val="19"/>
      </w:numPr>
      <w:ind w:leftChars="0" w:left="403" w:hanging="403"/>
      <w:jc w:val="left"/>
    </w:pPr>
    <w:rPr>
      <w:sz w:val="18"/>
      <w:szCs w:val="18"/>
    </w:rPr>
  </w:style>
  <w:style w:type="character" w:customStyle="1" w:styleId="-Char">
    <w:name w:val="[매뉴얼용] - 블릿 Char"/>
    <w:basedOn w:val="a7"/>
    <w:link w:val="-1"/>
    <w:rsid w:val="009F01FD"/>
    <w:rPr>
      <w:rFonts w:ascii="맑은 고딕" w:eastAsia="맑은 고딕" w:hAnsi="맑은 고딕"/>
      <w:sz w:val="18"/>
      <w:szCs w:val="18"/>
    </w:rPr>
  </w:style>
  <w:style w:type="character" w:customStyle="1" w:styleId="Char8">
    <w:name w:val="[매뉴얼용] 동그라미 블릿 Char"/>
    <w:basedOn w:val="a7"/>
    <w:link w:val="a5"/>
    <w:rsid w:val="00FD4B58"/>
    <w:rPr>
      <w:rFonts w:ascii="맑은 고딕" w:eastAsia="맑은 고딕" w:hAnsi="맑은 고딕"/>
      <w:kern w:val="2"/>
      <w:sz w:val="18"/>
      <w:szCs w:val="18"/>
    </w:rPr>
  </w:style>
  <w:style w:type="character" w:customStyle="1" w:styleId="Char5">
    <w:name w:val="목록 단락 Char"/>
    <w:aliases w:val="[매뉴얼] 동그라미 블릿 Char"/>
    <w:basedOn w:val="a7"/>
    <w:link w:val="aff0"/>
    <w:uiPriority w:val="34"/>
    <w:rsid w:val="007F77A5"/>
    <w:rPr>
      <w:rFonts w:ascii="맑은 고딕" w:eastAsia="맑은 고딕" w:hAnsi="맑은 고딕"/>
      <w:kern w:val="2"/>
      <w:szCs w:val="22"/>
    </w:rPr>
  </w:style>
  <w:style w:type="character" w:styleId="aff4">
    <w:name w:val="annotation reference"/>
    <w:basedOn w:val="a7"/>
    <w:uiPriority w:val="99"/>
    <w:semiHidden/>
    <w:unhideWhenUsed/>
    <w:rsid w:val="0078148C"/>
    <w:rPr>
      <w:sz w:val="18"/>
      <w:szCs w:val="18"/>
    </w:rPr>
  </w:style>
  <w:style w:type="paragraph" w:styleId="aff5">
    <w:name w:val="annotation text"/>
    <w:basedOn w:val="a6"/>
    <w:link w:val="Char9"/>
    <w:uiPriority w:val="99"/>
    <w:semiHidden/>
    <w:unhideWhenUsed/>
    <w:rsid w:val="0078148C"/>
    <w:pPr>
      <w:jc w:val="left"/>
    </w:pPr>
  </w:style>
  <w:style w:type="character" w:customStyle="1" w:styleId="Char9">
    <w:name w:val="메모 텍스트 Char"/>
    <w:basedOn w:val="a7"/>
    <w:link w:val="aff5"/>
    <w:uiPriority w:val="99"/>
    <w:semiHidden/>
    <w:rsid w:val="0078148C"/>
    <w:rPr>
      <w:rFonts w:ascii="맑은 고딕" w:eastAsia="맑은 고딕" w:hAnsi="맑은 고딕"/>
    </w:rPr>
  </w:style>
  <w:style w:type="paragraph" w:styleId="aff6">
    <w:name w:val="annotation subject"/>
    <w:basedOn w:val="aff5"/>
    <w:next w:val="aff5"/>
    <w:link w:val="Chara"/>
    <w:uiPriority w:val="99"/>
    <w:semiHidden/>
    <w:unhideWhenUsed/>
    <w:rsid w:val="0078148C"/>
    <w:rPr>
      <w:b/>
      <w:bCs/>
    </w:rPr>
  </w:style>
  <w:style w:type="character" w:customStyle="1" w:styleId="Chara">
    <w:name w:val="메모 주제 Char"/>
    <w:basedOn w:val="Char9"/>
    <w:link w:val="aff6"/>
    <w:uiPriority w:val="99"/>
    <w:semiHidden/>
    <w:rsid w:val="0078148C"/>
    <w:rPr>
      <w:rFonts w:ascii="맑은 고딕" w:eastAsia="맑은 고딕" w:hAnsi="맑은 고딕"/>
      <w:b/>
      <w:bCs/>
    </w:rPr>
  </w:style>
  <w:style w:type="character" w:customStyle="1" w:styleId="Char0">
    <w:name w:val="각주 텍스트 Char"/>
    <w:basedOn w:val="a7"/>
    <w:link w:val="af0"/>
    <w:semiHidden/>
    <w:rsid w:val="00B5431E"/>
    <w:rPr>
      <w:rFonts w:ascii="맑은 고딕" w:eastAsia="맑은 고딕" w:hAnsi="맑은 고딕"/>
    </w:rPr>
  </w:style>
  <w:style w:type="character" w:customStyle="1" w:styleId="1Char">
    <w:name w:val="제목 1 Char"/>
    <w:aliases w:val="l1 Char,level 1 heading Char,level1 Char,Attribute Heading 1 Char,가. Char,1 Char,Level 1 Char,LEVEL1 Char,_Kapitelüberschrift Char,H1 Char,level1 + (영어) Times New Roman Char,(한글) 굴림 Char,왼쪽:  0 cm Char,첫 줄:  0 cm Char,줄 간격: ... ... Char"/>
    <w:basedOn w:val="a7"/>
    <w:link w:val="1"/>
    <w:rsid w:val="00734D75"/>
    <w:rPr>
      <w:rFonts w:ascii="휴먼옛체" w:eastAsia="맑은 고딕" w:hAnsi="Arial"/>
      <w:b/>
      <w:kern w:val="28"/>
      <w:sz w:val="28"/>
      <w:szCs w:val="24"/>
    </w:rPr>
  </w:style>
  <w:style w:type="character" w:styleId="aff7">
    <w:name w:val="Unresolved Mention"/>
    <w:basedOn w:val="a7"/>
    <w:uiPriority w:val="99"/>
    <w:semiHidden/>
    <w:unhideWhenUsed/>
    <w:rsid w:val="005703C8"/>
    <w:rPr>
      <w:color w:val="605E5C"/>
      <w:shd w:val="clear" w:color="auto" w:fill="E1DFDD"/>
    </w:rPr>
  </w:style>
  <w:style w:type="paragraph" w:styleId="aff8">
    <w:name w:val="Date"/>
    <w:basedOn w:val="a6"/>
    <w:next w:val="a6"/>
    <w:link w:val="Charb"/>
    <w:uiPriority w:val="99"/>
    <w:semiHidden/>
    <w:unhideWhenUsed/>
    <w:rsid w:val="009026A0"/>
  </w:style>
  <w:style w:type="character" w:customStyle="1" w:styleId="Charb">
    <w:name w:val="날짜 Char"/>
    <w:basedOn w:val="a7"/>
    <w:link w:val="aff8"/>
    <w:uiPriority w:val="99"/>
    <w:semiHidden/>
    <w:rsid w:val="009026A0"/>
    <w:rPr>
      <w:rFonts w:ascii="맑은 고딕" w:eastAsia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0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19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8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4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06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0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7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8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1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5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3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4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4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4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8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5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9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7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6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6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6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8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6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7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6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12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4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8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4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0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3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2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1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2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3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6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49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1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1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1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386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2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image002.gif@01CE2970.7F0DF460" TargetMode="External"/><Relationship Id="rId2" Type="http://schemas.openxmlformats.org/officeDocument/2006/relationships/image" Target="media/image19.png"/><Relationship Id="rId1" Type="http://schemas.openxmlformats.org/officeDocument/2006/relationships/hyperlink" Target="javascript:link(0);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mmtckh0\Application%20Data\Microsoft\Templates\&#44277;&#44277;&#54364;&#51456;&#49436;&#49885;-&#53596;&#54540;&#47551;-&#49464;&#47196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</a:spPr>
      <a:bodyPr wrap="square" lIns="36000" tIns="36000" rIns="36000" bIns="36000" rtlCol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173BB-3DB1-4A47-BB1D-4E3B4700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Settings\cmmtckh0\Application Data\Microsoft\Templates\공공표준서식-템플릿-세로.dot</Template>
  <TotalTime>14</TotalTime>
  <Pages>22</Pages>
  <Words>2979</Words>
  <Characters>16986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SKPE-IE 절차서</vt:lpstr>
    </vt:vector>
  </TitlesOfParts>
  <Company>Microsoft Corporation</Company>
  <LinksUpToDate>false</LinksUpToDate>
  <CharactersWithSpaces>19926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SKPE-IE 절차서</dc:title>
  <dc:subject>문서번호 : XXXXXXX-###</dc:subject>
  <dc:creator>Registered User</dc:creator>
  <cp:keywords/>
  <dc:description/>
  <cp:lastModifiedBy>주연 조</cp:lastModifiedBy>
  <cp:revision>9</cp:revision>
  <cp:lastPrinted>2010-02-17T02:58:00Z</cp:lastPrinted>
  <dcterms:created xsi:type="dcterms:W3CDTF">2021-11-30T08:57:00Z</dcterms:created>
  <dcterms:modified xsi:type="dcterms:W3CDTF">2025-08-07T00:41:00Z</dcterms:modified>
</cp:coreProperties>
</file>